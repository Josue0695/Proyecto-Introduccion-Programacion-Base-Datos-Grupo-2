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"/>
      </w:tblPr>
      <w:tblGrid>
        <w:gridCol w:w="7720"/>
        <w:gridCol w:w="2598"/>
      </w:tblGrid>
      <w:tr w:rsidR="002B2D13" w:rsidRPr="002502C1" w14:paraId="39D2BF73" w14:textId="77777777" w:rsidTr="001E0877">
        <w:tc>
          <w:tcPr>
            <w:tcW w:w="7650" w:type="dxa"/>
          </w:tcPr>
          <w:p w14:paraId="4995D58A" w14:textId="01A6D189" w:rsidR="002B2D13" w:rsidRPr="002502C1" w:rsidRDefault="0026689C">
            <w:pPr>
              <w:pStyle w:val="Ttulo"/>
              <w:rPr>
                <w:noProof/>
              </w:rPr>
            </w:pPr>
            <w:r>
              <w:rPr>
                <w:noProof/>
              </w:rPr>
              <w:t>MINUTA</w:t>
            </w:r>
          </w:p>
        </w:tc>
        <w:tc>
          <w:tcPr>
            <w:tcW w:w="2574" w:type="dxa"/>
            <w:vAlign w:val="bottom"/>
          </w:tcPr>
          <w:p w14:paraId="142DE89A" w14:textId="5A6C03C6" w:rsidR="00D62E01" w:rsidRPr="002502C1" w:rsidRDefault="006A428B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id w:val="2006626827"/>
                <w:placeholder>
                  <w:docPart w:val="9DB3414CC35A4605B2AF583C3734D35F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Fecha</w:t>
                </w:r>
              </w:sdtContent>
            </w:sdt>
            <w:r w:rsidR="00B82DD5">
              <w:rPr>
                <w:noProof/>
              </w:rPr>
              <w:t>:</w:t>
            </w:r>
            <w:r w:rsidR="00F0761F">
              <w:rPr>
                <w:noProof/>
              </w:rPr>
              <w:t>14</w:t>
            </w:r>
            <w:r w:rsidR="00B82DD5">
              <w:rPr>
                <w:noProof/>
              </w:rPr>
              <w:t>-</w:t>
            </w:r>
            <w:r w:rsidR="00197040">
              <w:rPr>
                <w:noProof/>
              </w:rPr>
              <w:t>03</w:t>
            </w:r>
            <w:r w:rsidR="00B82DD5">
              <w:rPr>
                <w:noProof/>
              </w:rPr>
              <w:t>-2026</w:t>
            </w:r>
          </w:p>
          <w:p w14:paraId="40410AC7" w14:textId="336057F8" w:rsidR="00D62E01" w:rsidRPr="002502C1" w:rsidRDefault="006A428B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alias w:val="Hora"/>
                <w:tag w:val="Hora"/>
                <w:id w:val="807176113"/>
                <w:placeholder>
                  <w:docPart w:val="4D6DD27D17544FD7AA00DB975294AF77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Hora</w:t>
                </w:r>
              </w:sdtContent>
            </w:sdt>
            <w:r w:rsidR="00B82DD5">
              <w:rPr>
                <w:noProof/>
              </w:rPr>
              <w:t>:</w:t>
            </w:r>
            <w:r w:rsidR="00F0761F">
              <w:rPr>
                <w:noProof/>
              </w:rPr>
              <w:t>10</w:t>
            </w:r>
            <w:r w:rsidR="007D4E7D">
              <w:rPr>
                <w:noProof/>
              </w:rPr>
              <w:t>:00am</w:t>
            </w:r>
          </w:p>
          <w:sdt>
            <w:sdtPr>
              <w:rPr>
                <w:noProof/>
              </w:rPr>
              <w:alias w:val="Ubicación"/>
              <w:tag w:val="Ubicación"/>
              <w:id w:val="807176140"/>
              <w:placeholder>
                <w:docPart w:val="50B8C406D16E47469A1D3515952292DA"/>
              </w:placeholder>
              <w:temporary/>
              <w:showingPlcHdr/>
              <w15:appearance w15:val="hidden"/>
            </w:sdtPr>
            <w:sdtEndPr/>
            <w:sdtContent>
              <w:p w14:paraId="1A473BED" w14:textId="77777777" w:rsidR="002B2D13" w:rsidRPr="002502C1" w:rsidRDefault="00D62E01" w:rsidP="00D62E01">
                <w:pPr>
                  <w:pStyle w:val="Ttulo3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Ubicación</w:t>
                </w:r>
              </w:p>
            </w:sdtContent>
          </w:sdt>
        </w:tc>
      </w:tr>
    </w:tbl>
    <w:tbl>
      <w:tblPr>
        <w:tblStyle w:val="Tablanormal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20" w:firstRow="1" w:lastRow="0" w:firstColumn="0" w:lastColumn="0" w:noHBand="1" w:noVBand="1"/>
        <w:tblDescription w:val="Tabla de diseño"/>
      </w:tblPr>
      <w:tblGrid>
        <w:gridCol w:w="1965"/>
        <w:gridCol w:w="3705"/>
        <w:gridCol w:w="1701"/>
        <w:gridCol w:w="2947"/>
      </w:tblGrid>
      <w:tr w:rsidR="002B2D13" w:rsidRPr="002502C1" w14:paraId="073CE41D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5" w:type="dxa"/>
            <w:tcMar>
              <w:top w:w="144" w:type="dxa"/>
            </w:tcMar>
          </w:tcPr>
          <w:p w14:paraId="65077C23" w14:textId="7BDFAD49" w:rsidR="002B2D13" w:rsidRPr="002502C1" w:rsidRDefault="00B82DD5" w:rsidP="00D60069">
            <w:pPr>
              <w:pStyle w:val="Ttulo2"/>
              <w:spacing w:after="80"/>
              <w:outlineLvl w:val="1"/>
              <w:rPr>
                <w:noProof/>
              </w:rPr>
            </w:pPr>
            <w:r>
              <w:rPr>
                <w:noProof/>
              </w:rPr>
              <w:t xml:space="preserve"> </w:t>
            </w:r>
            <w:sdt>
              <w:sdtPr>
                <w:rPr>
                  <w:noProof/>
                </w:rPr>
                <w:id w:val="834805806"/>
                <w:placeholder>
                  <w:docPart w:val="9520DFF54B0A433092BA45FA059E5CE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Reunión organizada por:</w:t>
                </w:r>
              </w:sdtContent>
            </w:sdt>
          </w:p>
        </w:tc>
        <w:sdt>
          <w:sdtPr>
            <w:rPr>
              <w:noProof/>
            </w:rPr>
            <w:id w:val="-760830803"/>
            <w:placeholder>
              <w:docPart w:val="944CC025DC63453E8E78883A245940CF"/>
            </w:placeholder>
            <w:temporary/>
            <w:showingPlcHdr/>
            <w15:appearance w15:val="hidden"/>
          </w:sdtPr>
          <w:sdtEndPr/>
          <w:sdtContent>
            <w:tc>
              <w:tcPr>
                <w:tcW w:w="3705" w:type="dxa"/>
                <w:tcMar>
                  <w:top w:w="144" w:type="dxa"/>
                </w:tcMar>
              </w:tcPr>
              <w:p w14:paraId="6B3230FD" w14:textId="77777777" w:rsidR="002B2D13" w:rsidRPr="002502C1" w:rsidRDefault="00D62E01" w:rsidP="00D60069">
                <w:pPr>
                  <w:spacing w:after="80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Escriba el nombre del organizador de la reunión aquí</w:t>
                </w:r>
              </w:p>
            </w:tc>
          </w:sdtContent>
        </w:sdt>
        <w:tc>
          <w:tcPr>
            <w:tcW w:w="1701" w:type="dxa"/>
            <w:tcMar>
              <w:top w:w="144" w:type="dxa"/>
            </w:tcMar>
          </w:tcPr>
          <w:p w14:paraId="7F8E57C9" w14:textId="77777777" w:rsidR="002B2D13" w:rsidRPr="002502C1" w:rsidRDefault="006A428B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-442851289"/>
                <w:placeholder>
                  <w:docPart w:val="B89071A01FC1482680C5C7EC3AEDFB27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Tipo de reunión:</w:t>
                </w:r>
              </w:sdtContent>
            </w:sdt>
          </w:p>
        </w:tc>
        <w:tc>
          <w:tcPr>
            <w:tcW w:w="2947" w:type="dxa"/>
            <w:tcMar>
              <w:top w:w="144" w:type="dxa"/>
            </w:tcMar>
          </w:tcPr>
          <w:p w14:paraId="12CAC038" w14:textId="429F9BC1" w:rsidR="002B2D13" w:rsidRPr="002502C1" w:rsidRDefault="007D4E7D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Coordinacion de proyecto</w:t>
            </w:r>
          </w:p>
        </w:tc>
      </w:tr>
      <w:tr w:rsidR="002B2D13" w:rsidRPr="002502C1" w14:paraId="236CD714" w14:textId="77777777" w:rsidTr="000772A4">
        <w:sdt>
          <w:sdtPr>
            <w:rPr>
              <w:noProof/>
            </w:rPr>
            <w:id w:val="-906145096"/>
            <w:placeholder>
              <w:docPart w:val="FD3F415EF06B43108666AB566F66CD67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65" w:type="dxa"/>
              </w:tcPr>
              <w:p w14:paraId="4607CFC0" w14:textId="77777777" w:rsidR="002B2D13" w:rsidRPr="002502C1" w:rsidRDefault="006344A8" w:rsidP="00D60069">
                <w:pPr>
                  <w:pStyle w:val="Ttulo2"/>
                  <w:spacing w:after="80"/>
                  <w:outlineLvl w:val="1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Responsable:</w:t>
                </w:r>
              </w:p>
            </w:tc>
          </w:sdtContent>
        </w:sdt>
        <w:tc>
          <w:tcPr>
            <w:tcW w:w="3705" w:type="dxa"/>
          </w:tcPr>
          <w:p w14:paraId="34B9E0D4" w14:textId="77777777" w:rsidR="002B2D13" w:rsidRPr="002502C1" w:rsidRDefault="006A428B" w:rsidP="00D60069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56139423"/>
                <w:placeholder>
                  <w:docPart w:val="ADE27D91B5FC470F9018FCFDBB149BA1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responsable de la reunión aquí</w:t>
                </w:r>
              </w:sdtContent>
            </w:sdt>
          </w:p>
        </w:tc>
        <w:tc>
          <w:tcPr>
            <w:tcW w:w="1701" w:type="dxa"/>
          </w:tcPr>
          <w:p w14:paraId="59F2E3F4" w14:textId="77777777" w:rsidR="002B2D13" w:rsidRPr="002502C1" w:rsidRDefault="006A428B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795647141"/>
                <w:placeholder>
                  <w:docPart w:val="5793AEB43D8A4F638EF9F94B918A563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Encargado de tomar notas:</w:t>
                </w:r>
              </w:sdtContent>
            </w:sdt>
          </w:p>
        </w:tc>
        <w:tc>
          <w:tcPr>
            <w:tcW w:w="2947" w:type="dxa"/>
          </w:tcPr>
          <w:p w14:paraId="561FF7A8" w14:textId="3217C757" w:rsidR="002B2D13" w:rsidRPr="002502C1" w:rsidRDefault="007D4E7D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Josué Mesén M</w:t>
            </w:r>
          </w:p>
        </w:tc>
      </w:tr>
      <w:tr w:rsidR="002B2D13" w:rsidRPr="002502C1" w14:paraId="75092AF9" w14:textId="77777777" w:rsidTr="000772A4">
        <w:tc>
          <w:tcPr>
            <w:tcW w:w="1965" w:type="dxa"/>
          </w:tcPr>
          <w:p w14:paraId="2183D516" w14:textId="77777777" w:rsidR="002B2D13" w:rsidRPr="002502C1" w:rsidRDefault="006A428B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-1232768380"/>
                <w:placeholder>
                  <w:docPart w:val="DDE5B47FE13B439B8983A408B344551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Controlador del tiempo:</w:t>
                </w:r>
              </w:sdtContent>
            </w:sdt>
          </w:p>
        </w:tc>
        <w:tc>
          <w:tcPr>
            <w:tcW w:w="3705" w:type="dxa"/>
          </w:tcPr>
          <w:p w14:paraId="59927705" w14:textId="77777777" w:rsidR="002B2D13" w:rsidRPr="002502C1" w:rsidRDefault="006A428B" w:rsidP="00D60069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222437516"/>
                <w:placeholder>
                  <w:docPart w:val="C67EF47797164643B9B71736AF79EC15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controlador del tiempo de la reunión aquí</w:t>
                </w:r>
              </w:sdtContent>
            </w:sdt>
          </w:p>
        </w:tc>
        <w:tc>
          <w:tcPr>
            <w:tcW w:w="1701" w:type="dxa"/>
          </w:tcPr>
          <w:p w14:paraId="62ECE656" w14:textId="77777777" w:rsidR="002B2D13" w:rsidRPr="002502C1" w:rsidRDefault="002B2D13" w:rsidP="00D60069">
            <w:pPr>
              <w:pStyle w:val="Ttulo2"/>
              <w:spacing w:after="80"/>
              <w:outlineLvl w:val="1"/>
              <w:rPr>
                <w:noProof/>
              </w:rPr>
            </w:pPr>
          </w:p>
        </w:tc>
        <w:tc>
          <w:tcPr>
            <w:tcW w:w="2947" w:type="dxa"/>
          </w:tcPr>
          <w:p w14:paraId="354D642F" w14:textId="77777777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998"/>
        <w:gridCol w:w="8320"/>
      </w:tblGrid>
      <w:tr w:rsidR="002B2D13" w:rsidRPr="002502C1" w14:paraId="4F3DE288" w14:textId="77777777" w:rsidTr="00E048B4">
        <w:tc>
          <w:tcPr>
            <w:tcW w:w="1980" w:type="dxa"/>
            <w:tcMar>
              <w:top w:w="144" w:type="dxa"/>
            </w:tcMar>
          </w:tcPr>
          <w:p w14:paraId="7BC292BB" w14:textId="77777777" w:rsidR="002B2D13" w:rsidRPr="002502C1" w:rsidRDefault="006A428B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643469904"/>
                <w:placeholder>
                  <w:docPart w:val="5643BBBF49794E4E961751108A01B57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Asistentes:</w:t>
                </w:r>
              </w:sdtContent>
            </w:sdt>
          </w:p>
        </w:tc>
        <w:tc>
          <w:tcPr>
            <w:tcW w:w="8244" w:type="dxa"/>
            <w:tcMar>
              <w:top w:w="144" w:type="dxa"/>
            </w:tcMar>
          </w:tcPr>
          <w:p w14:paraId="72840EEF" w14:textId="63B0D193" w:rsidR="002B2D13" w:rsidRPr="002502C1" w:rsidRDefault="007D4E7D" w:rsidP="00D62E01">
            <w:pPr>
              <w:rPr>
                <w:noProof/>
              </w:rPr>
            </w:pPr>
            <w:r>
              <w:rPr>
                <w:noProof/>
              </w:rPr>
              <w:t>Josué Mesén, Juan Pablo Pereira,</w:t>
            </w:r>
            <w:r w:rsidR="00197040">
              <w:rPr>
                <w:noProof/>
              </w:rPr>
              <w:t xml:space="preserve"> </w:t>
            </w:r>
            <w:r w:rsidR="00847612">
              <w:rPr>
                <w:noProof/>
              </w:rPr>
              <w:t>Luis Mena</w:t>
            </w:r>
            <w:r w:rsidR="00310D6A">
              <w:rPr>
                <w:noProof/>
              </w:rPr>
              <w:t>.</w:t>
            </w:r>
          </w:p>
        </w:tc>
      </w:tr>
      <w:tr w:rsidR="002B2D13" w:rsidRPr="002502C1" w14:paraId="2608D477" w14:textId="77777777" w:rsidTr="00E048B4">
        <w:tc>
          <w:tcPr>
            <w:tcW w:w="1980" w:type="dxa"/>
          </w:tcPr>
          <w:p w14:paraId="1428510D" w14:textId="77777777" w:rsidR="002B2D13" w:rsidRPr="002502C1" w:rsidRDefault="006A428B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1255275818"/>
                <w:placeholder>
                  <w:docPart w:val="19B3B74634A145799CF23D0E68064129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Lea:</w:t>
                </w:r>
              </w:sdtContent>
            </w:sdt>
          </w:p>
        </w:tc>
        <w:tc>
          <w:tcPr>
            <w:tcW w:w="8244" w:type="dxa"/>
          </w:tcPr>
          <w:p w14:paraId="69BA2ACC" w14:textId="77777777" w:rsidR="002B2D13" w:rsidRPr="002502C1" w:rsidRDefault="006A428B">
            <w:pPr>
              <w:rPr>
                <w:noProof/>
              </w:rPr>
            </w:pPr>
            <w:sdt>
              <w:sdtPr>
                <w:rPr>
                  <w:noProof/>
                </w:rPr>
                <w:id w:val="-68501377"/>
                <w:placeholder>
                  <w:docPart w:val="67808A8583994A239BD69225EF6CE372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aquí la lista de lectura</w:t>
                </w:r>
              </w:sdtContent>
            </w:sdt>
          </w:p>
        </w:tc>
      </w:tr>
      <w:tr w:rsidR="002B2D13" w:rsidRPr="002502C1" w14:paraId="3EC08192" w14:textId="77777777" w:rsidTr="00E048B4">
        <w:tc>
          <w:tcPr>
            <w:tcW w:w="1980" w:type="dxa"/>
          </w:tcPr>
          <w:p w14:paraId="3BCB927A" w14:textId="77777777" w:rsidR="002B2D13" w:rsidRPr="002502C1" w:rsidRDefault="006A428B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681237791"/>
                <w:placeholder>
                  <w:docPart w:val="7B50A9F1953349C598B2617DEC35BE7A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Traiga:</w:t>
                </w:r>
              </w:sdtContent>
            </w:sdt>
          </w:p>
        </w:tc>
        <w:tc>
          <w:tcPr>
            <w:tcW w:w="8244" w:type="dxa"/>
          </w:tcPr>
          <w:p w14:paraId="0BBF2379" w14:textId="77777777" w:rsidR="002B2D13" w:rsidRPr="002502C1" w:rsidRDefault="006A428B" w:rsidP="00D62E01">
            <w:pPr>
              <w:rPr>
                <w:noProof/>
              </w:rPr>
            </w:pPr>
            <w:sdt>
              <w:sdtPr>
                <w:rPr>
                  <w:noProof/>
                </w:rPr>
                <w:id w:val="475648712"/>
                <w:placeholder>
                  <w:docPart w:val="E96246C814684782838FB8624CE89674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artículos que se deben llevar a la reunión aquí</w:t>
                </w:r>
              </w:sdtContent>
            </w:sdt>
          </w:p>
        </w:tc>
      </w:tr>
    </w:tbl>
    <w:sdt>
      <w:sdtPr>
        <w:rPr>
          <w:noProof/>
        </w:rPr>
        <w:id w:val="-2901889"/>
        <w:placeholder>
          <w:docPart w:val="92EA5C4C1B6B456593E6B258AD7E4023"/>
        </w:placeholder>
        <w:temporary/>
        <w:showingPlcHdr/>
        <w15:appearance w15:val="hidden"/>
      </w:sdtPr>
      <w:sdtEndPr/>
      <w:sdtContent>
        <w:p w14:paraId="7A3782BF" w14:textId="77777777" w:rsidR="002B2D13" w:rsidRPr="002502C1" w:rsidRDefault="006344A8">
          <w:pPr>
            <w:pStyle w:val="Ttulo1"/>
            <w:rPr>
              <w:noProof/>
            </w:rPr>
          </w:pPr>
          <w:r w:rsidRPr="002502C1">
            <w:rPr>
              <w:noProof/>
              <w:lang w:bidi="es-ES"/>
            </w:rPr>
            <w:t>Minutos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635"/>
        <w:gridCol w:w="4744"/>
        <w:gridCol w:w="1608"/>
        <w:gridCol w:w="2331"/>
      </w:tblGrid>
      <w:tr w:rsidR="002B2D13" w:rsidRPr="002502C1" w14:paraId="71A518B0" w14:textId="77777777" w:rsidTr="000772A4">
        <w:tc>
          <w:tcPr>
            <w:tcW w:w="1635" w:type="dxa"/>
          </w:tcPr>
          <w:bookmarkStart w:id="0" w:name="MinuteItems"/>
          <w:bookmarkStart w:id="1" w:name="MinuteTopicSection"/>
          <w:bookmarkEnd w:id="0"/>
          <w:p w14:paraId="3E9FC8E1" w14:textId="77777777" w:rsidR="002B2D13" w:rsidRPr="002502C1" w:rsidRDefault="006A428B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90904773"/>
                <w:placeholder>
                  <w:docPart w:val="568F783408394E26AAF53567B6BEC413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4744" w:type="dxa"/>
          </w:tcPr>
          <w:p w14:paraId="12EA445F" w14:textId="07824CBB" w:rsidR="002B2D13" w:rsidRPr="002502C1" w:rsidRDefault="00F0761F">
            <w:pPr>
              <w:rPr>
                <w:noProof/>
              </w:rPr>
            </w:pPr>
            <w:r>
              <w:rPr>
                <w:noProof/>
              </w:rPr>
              <w:t>Revision de base de datos</w:t>
            </w:r>
          </w:p>
        </w:tc>
        <w:tc>
          <w:tcPr>
            <w:tcW w:w="1608" w:type="dxa"/>
          </w:tcPr>
          <w:p w14:paraId="404DA1D1" w14:textId="77777777" w:rsidR="002B2D13" w:rsidRPr="002502C1" w:rsidRDefault="006A428B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737199064"/>
                <w:placeholder>
                  <w:docPart w:val="355844FE99974B2F9265B03103E88BB3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7D459654" w14:textId="77777777" w:rsidR="002B2D13" w:rsidRPr="002502C1" w:rsidRDefault="006A428B">
            <w:pPr>
              <w:rPr>
                <w:noProof/>
              </w:rPr>
            </w:pPr>
            <w:sdt>
              <w:sdtPr>
                <w:rPr>
                  <w:noProof/>
                </w:rPr>
                <w:id w:val="-886176056"/>
                <w:placeholder>
                  <w:docPart w:val="1FF8CA68CDA242A3B7E32D89E8DF450E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65B101A9" w14:textId="661AC93B" w:rsidR="002B2D13" w:rsidRPr="002502C1" w:rsidRDefault="006A428B">
      <w:pPr>
        <w:pStyle w:val="Ttulo4"/>
        <w:rPr>
          <w:noProof/>
        </w:rPr>
      </w:pPr>
      <w:sdt>
        <w:sdtPr>
          <w:rPr>
            <w:noProof/>
          </w:rPr>
          <w:id w:val="-1502966204"/>
          <w:placeholder>
            <w:docPart w:val="27256B6133EB4BFF8656BEDE53EB4FD0"/>
          </w:placeholder>
          <w:temporary/>
          <w:showingPlcHdr/>
          <w15:appearance w15:val="hidden"/>
        </w:sdtPr>
        <w:sdtEndPr/>
        <w:sdtContent>
          <w:r w:rsidR="001F6469" w:rsidRPr="002502C1">
            <w:rPr>
              <w:noProof/>
              <w:lang w:bidi="es-ES"/>
            </w:rPr>
            <w:t>Debate:</w:t>
          </w:r>
        </w:sdtContent>
      </w:sdt>
      <w:r w:rsidR="001F6469">
        <w:rPr>
          <w:noProof/>
        </w:rPr>
        <w:t xml:space="preserve"> </w:t>
      </w:r>
      <w:r w:rsidR="00C816C9">
        <w:rPr>
          <w:noProof/>
        </w:rPr>
        <w:t>Nos conectamos</w:t>
      </w:r>
      <w:r w:rsidR="000275FB">
        <w:rPr>
          <w:noProof/>
        </w:rPr>
        <w:t>,</w:t>
      </w:r>
      <w:r w:rsidR="00C816C9">
        <w:rPr>
          <w:noProof/>
        </w:rPr>
        <w:t xml:space="preserve"> sin embargo</w:t>
      </w:r>
      <w:r w:rsidR="000275FB">
        <w:rPr>
          <w:noProof/>
        </w:rPr>
        <w:t>,</w:t>
      </w:r>
      <w:r w:rsidR="00C816C9">
        <w:rPr>
          <w:noProof/>
        </w:rPr>
        <w:t xml:space="preserve"> no se encontraba lista la presentacion ni el diseño </w:t>
      </w:r>
      <w:r w:rsidR="00167474">
        <w:rPr>
          <w:noProof/>
        </w:rPr>
        <w:t>de la pc de sexta generacion</w:t>
      </w:r>
      <w:r w:rsidR="00CA7AF0">
        <w:rPr>
          <w:noProof/>
        </w:rPr>
        <w:t xml:space="preserve">, nos vamos a volver a reunir mañana para montar la </w:t>
      </w:r>
      <w:r w:rsidR="00EC68C8">
        <w:rPr>
          <w:noProof/>
        </w:rPr>
        <w:t xml:space="preserve">presentacion </w:t>
      </w:r>
      <w:r w:rsidR="003D58DA">
        <w:rPr>
          <w:noProof/>
        </w:rPr>
        <w:t>y el diseño</w:t>
      </w:r>
      <w:r w:rsidR="000275FB">
        <w:rPr>
          <w:noProof/>
        </w:rPr>
        <w:t>,</w:t>
      </w:r>
      <w:r w:rsidR="00066B8D">
        <w:rPr>
          <w:noProof/>
        </w:rPr>
        <w:t xml:space="preserve"> ya que todo el resto de la informacion si se encuentra completa</w:t>
      </w:r>
      <w:r w:rsidR="001F6469">
        <w:rPr>
          <w:noProof/>
        </w:rPr>
        <w:t>.</w:t>
      </w:r>
    </w:p>
    <w:p w14:paraId="5299959F" w14:textId="6656EC79" w:rsidR="002B2D13" w:rsidRPr="002502C1" w:rsidRDefault="002B2D13">
      <w:pPr>
        <w:rPr>
          <w:noProof/>
        </w:rPr>
      </w:pPr>
    </w:p>
    <w:p w14:paraId="690DDDCF" w14:textId="77777777" w:rsidR="002B2D13" w:rsidRPr="002502C1" w:rsidRDefault="006A428B">
      <w:pPr>
        <w:pStyle w:val="Ttulo4"/>
        <w:rPr>
          <w:noProof/>
        </w:rPr>
      </w:pPr>
      <w:sdt>
        <w:sdtPr>
          <w:rPr>
            <w:noProof/>
          </w:rPr>
          <w:id w:val="1574465788"/>
          <w:placeholder>
            <w:docPart w:val="44CABD754CC94BBE8C1338D2E28551F2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-1653514351"/>
        <w:placeholder>
          <w:docPart w:val="2003A7850786413FA9A2F5A9186DC8B2"/>
        </w:placeholder>
        <w:temporary/>
        <w:showingPlcHdr/>
        <w15:appearance w15:val="hidden"/>
      </w:sdtPr>
      <w:sdtEndPr/>
      <w:sdtContent>
        <w:p w14:paraId="5403415D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74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4642"/>
        <w:gridCol w:w="6964"/>
        <w:gridCol w:w="3753"/>
      </w:tblGrid>
      <w:tr w:rsidR="002B2D13" w:rsidRPr="002502C1" w14:paraId="32A05F95" w14:textId="77777777" w:rsidTr="00197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42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1BEF6D98" w14:textId="77777777" w:rsidR="002B2D13" w:rsidRPr="002502C1" w:rsidRDefault="006A428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1717032099"/>
                <w:placeholder>
                  <w:docPart w:val="D063E567B58F4EA1B3ADA7DA714F0191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bookmarkStart w:id="4" w:name="MinutePersonResponsible"/>
        <w:bookmarkEnd w:id="4"/>
        <w:tc>
          <w:tcPr>
            <w:tcW w:w="6964" w:type="dxa"/>
            <w:vAlign w:val="bottom"/>
          </w:tcPr>
          <w:p w14:paraId="4B4C2DC5" w14:textId="77777777" w:rsidR="002B2D13" w:rsidRPr="002502C1" w:rsidRDefault="006A428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319821758"/>
                <w:placeholder>
                  <w:docPart w:val="DDF2D3B57F164354AC639A51D1F99CA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bookmarkStart w:id="5" w:name="MinuteDeadline"/>
        <w:bookmarkEnd w:id="5"/>
        <w:tc>
          <w:tcPr>
            <w:tcW w:w="3753" w:type="dxa"/>
            <w:vAlign w:val="bottom"/>
          </w:tcPr>
          <w:p w14:paraId="4484B855" w14:textId="77777777" w:rsidR="002B2D13" w:rsidRPr="002502C1" w:rsidRDefault="006A428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433413345"/>
                <w:placeholder>
                  <w:docPart w:val="BE5AAB5D1A224F32B64D8CA6D19961A7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197040" w:rsidRPr="002502C1" w14:paraId="39F0CA61" w14:textId="77777777" w:rsidTr="00197040">
        <w:tc>
          <w:tcPr>
            <w:tcW w:w="4642" w:type="dxa"/>
          </w:tcPr>
          <w:p w14:paraId="4D7FB4A4" w14:textId="5B6D3000" w:rsidR="00197040" w:rsidRPr="002502C1" w:rsidRDefault="00F0761F" w:rsidP="00197040">
            <w:pPr>
              <w:pStyle w:val="Listaconvietas"/>
              <w:spacing w:after="80"/>
              <w:rPr>
                <w:noProof/>
              </w:rPr>
            </w:pPr>
            <w:r>
              <w:rPr>
                <w:noProof/>
              </w:rPr>
              <w:t>Revision de base de datos</w:t>
            </w:r>
          </w:p>
        </w:tc>
        <w:tc>
          <w:tcPr>
            <w:tcW w:w="6964" w:type="dxa"/>
          </w:tcPr>
          <w:p w14:paraId="3741C56E" w14:textId="6DE11244" w:rsidR="00197040" w:rsidRPr="002502C1" w:rsidRDefault="00197040" w:rsidP="00197040">
            <w:pPr>
              <w:spacing w:after="80"/>
              <w:rPr>
                <w:noProof/>
              </w:rPr>
            </w:pPr>
            <w:r>
              <w:rPr>
                <w:noProof/>
              </w:rPr>
              <w:t>Josué Mesén, Juan Pablo Pereira, Luis Mena.</w:t>
            </w:r>
          </w:p>
        </w:tc>
        <w:tc>
          <w:tcPr>
            <w:tcW w:w="3753" w:type="dxa"/>
          </w:tcPr>
          <w:p w14:paraId="713FDC3B" w14:textId="04F07B6C" w:rsidR="00197040" w:rsidRPr="002502C1" w:rsidRDefault="00197040" w:rsidP="00197040">
            <w:pPr>
              <w:spacing w:after="80"/>
              <w:rPr>
                <w:noProof/>
              </w:rPr>
            </w:pPr>
            <w:r>
              <w:rPr>
                <w:noProof/>
              </w:rPr>
              <w:t>22-2-2026</w:t>
            </w:r>
          </w:p>
        </w:tc>
      </w:tr>
      <w:tr w:rsidR="00197040" w:rsidRPr="002502C1" w14:paraId="3252A343" w14:textId="77777777" w:rsidTr="00197040">
        <w:tc>
          <w:tcPr>
            <w:tcW w:w="4642" w:type="dxa"/>
          </w:tcPr>
          <w:p w14:paraId="6590CA52" w14:textId="0F979C37" w:rsidR="003867BC" w:rsidRPr="002502C1" w:rsidRDefault="00F0761F" w:rsidP="00F0761F">
            <w:pPr>
              <w:pStyle w:val="Listaconvietas"/>
              <w:spacing w:after="80"/>
              <w:rPr>
                <w:noProof/>
              </w:rPr>
            </w:pPr>
            <w:r>
              <w:rPr>
                <w:noProof/>
              </w:rPr>
              <w:t>Subir documentos al github</w:t>
            </w:r>
            <w:r w:rsidR="003867BC">
              <w:rPr>
                <w:noProof/>
              </w:rPr>
              <w:t xml:space="preserve"> </w:t>
            </w:r>
          </w:p>
        </w:tc>
        <w:tc>
          <w:tcPr>
            <w:tcW w:w="6964" w:type="dxa"/>
          </w:tcPr>
          <w:p w14:paraId="7EAE98E2" w14:textId="46CD1412" w:rsidR="00197040" w:rsidRPr="002502C1" w:rsidRDefault="003867BC" w:rsidP="00197040">
            <w:pPr>
              <w:spacing w:after="80"/>
              <w:rPr>
                <w:noProof/>
              </w:rPr>
            </w:pPr>
            <w:r>
              <w:rPr>
                <w:noProof/>
              </w:rPr>
              <w:t>Josué Mesén</w:t>
            </w:r>
            <w:r w:rsidR="004D7774">
              <w:rPr>
                <w:noProof/>
              </w:rPr>
              <w:t>, Juan Pablo</w:t>
            </w:r>
            <w:r w:rsidR="00F0761F">
              <w:rPr>
                <w:noProof/>
              </w:rPr>
              <w:t xml:space="preserve">, </w:t>
            </w:r>
            <w:r w:rsidR="00F0761F">
              <w:rPr>
                <w:noProof/>
              </w:rPr>
              <w:t>Luis Mena</w:t>
            </w:r>
            <w:r>
              <w:rPr>
                <w:noProof/>
              </w:rPr>
              <w:t xml:space="preserve"> </w:t>
            </w:r>
          </w:p>
        </w:tc>
        <w:tc>
          <w:tcPr>
            <w:tcW w:w="3753" w:type="dxa"/>
          </w:tcPr>
          <w:p w14:paraId="0B2C01ED" w14:textId="7B6F54E6" w:rsidR="00197040" w:rsidRPr="002502C1" w:rsidRDefault="003867BC" w:rsidP="00197040">
            <w:pPr>
              <w:spacing w:after="80"/>
              <w:rPr>
                <w:noProof/>
              </w:rPr>
            </w:pPr>
            <w:r>
              <w:rPr>
                <w:noProof/>
              </w:rPr>
              <w:t>aa</w:t>
            </w:r>
            <w:r w:rsidR="00197040">
              <w:rPr>
                <w:noProof/>
              </w:rPr>
              <w:t>21-2-2026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contenido"/>
      </w:tblPr>
      <w:tblGrid>
        <w:gridCol w:w="2410"/>
        <w:gridCol w:w="3969"/>
        <w:gridCol w:w="1608"/>
        <w:gridCol w:w="2331"/>
      </w:tblGrid>
      <w:tr w:rsidR="00D62E01" w:rsidRPr="002502C1" w14:paraId="4881B5A2" w14:textId="77777777" w:rsidTr="000772A4">
        <w:tc>
          <w:tcPr>
            <w:tcW w:w="2410" w:type="dxa"/>
          </w:tcPr>
          <w:bookmarkEnd w:id="1"/>
          <w:p w14:paraId="5620AEC1" w14:textId="77777777" w:rsidR="00D62E01" w:rsidRPr="002502C1" w:rsidRDefault="006A428B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13951409"/>
                <w:placeholder>
                  <w:docPart w:val="26056169046F492F89D9EDA8D039E91E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3969" w:type="dxa"/>
          </w:tcPr>
          <w:p w14:paraId="3EDD18E0" w14:textId="77777777" w:rsidR="00D62E01" w:rsidRPr="002502C1" w:rsidRDefault="006A428B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1690950308"/>
                <w:placeholder>
                  <w:docPart w:val="3EB3C780ABEE4B0B98DD27521F97702C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puntos de la agenda aquí</w:t>
                </w:r>
              </w:sdtContent>
            </w:sdt>
          </w:p>
        </w:tc>
        <w:tc>
          <w:tcPr>
            <w:tcW w:w="1608" w:type="dxa"/>
          </w:tcPr>
          <w:p w14:paraId="43101F65" w14:textId="77777777" w:rsidR="00D62E01" w:rsidRPr="002502C1" w:rsidRDefault="006A428B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072624145"/>
                <w:placeholder>
                  <w:docPart w:val="4D677650085D4EAF933C80B81E0759D2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5C912D3F" w14:textId="77777777" w:rsidR="00D62E01" w:rsidRPr="002502C1" w:rsidRDefault="006A428B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-572357552"/>
                <w:placeholder>
                  <w:docPart w:val="BE9E9E41EE6D4555BE73805DA1BE8D1A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3321E956" w14:textId="77777777" w:rsidR="00D62E01" w:rsidRPr="002502C1" w:rsidRDefault="006A428B" w:rsidP="00D62E01">
      <w:pPr>
        <w:pStyle w:val="Ttulo4"/>
        <w:rPr>
          <w:noProof/>
        </w:rPr>
      </w:pPr>
      <w:sdt>
        <w:sdtPr>
          <w:rPr>
            <w:noProof/>
          </w:rPr>
          <w:id w:val="1495455185"/>
          <w:placeholder>
            <w:docPart w:val="02A9DDC4FFB0431AA4CD04646E12639D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Debate:</w:t>
          </w:r>
        </w:sdtContent>
      </w:sdt>
    </w:p>
    <w:sdt>
      <w:sdtPr>
        <w:rPr>
          <w:noProof/>
        </w:rPr>
        <w:id w:val="275993325"/>
        <w:placeholder>
          <w:docPart w:val="EEC576A487B64FD1B714FF270137B754"/>
        </w:placeholder>
        <w:temporary/>
        <w:showingPlcHdr/>
        <w15:appearance w15:val="hidden"/>
      </w:sdtPr>
      <w:sdtEndPr/>
      <w:sdtContent>
        <w:p w14:paraId="370147C8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sdtContent>
    </w:sdt>
    <w:p w14:paraId="472B9EB2" w14:textId="77777777" w:rsidR="00D62E01" w:rsidRPr="002502C1" w:rsidRDefault="006A428B" w:rsidP="00D62E01">
      <w:pPr>
        <w:pStyle w:val="Ttulo4"/>
        <w:rPr>
          <w:noProof/>
        </w:rPr>
      </w:pPr>
      <w:sdt>
        <w:sdtPr>
          <w:rPr>
            <w:noProof/>
          </w:rPr>
          <w:id w:val="-1295436725"/>
          <w:placeholder>
            <w:docPart w:val="2E00DB01F92049B3AD5B3C07B4D0394D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1699276047"/>
        <w:placeholder>
          <w:docPart w:val="C1670387BD4B46C8BB1D36C21C65618F"/>
        </w:placeholder>
        <w:temporary/>
        <w:showingPlcHdr/>
        <w15:appearance w15:val="hidden"/>
      </w:sdtPr>
      <w:sdtEndPr/>
      <w:sdtContent>
        <w:p w14:paraId="6F73E0BD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3119"/>
        <w:gridCol w:w="4678"/>
        <w:gridCol w:w="2521"/>
      </w:tblGrid>
      <w:tr w:rsidR="00D60069" w:rsidRPr="002502C1" w14:paraId="08629FFA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vAlign w:val="bottom"/>
          </w:tcPr>
          <w:p w14:paraId="4B8196D7" w14:textId="77777777" w:rsidR="00D60069" w:rsidRPr="002502C1" w:rsidRDefault="006A428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1576775990"/>
                <w:placeholder>
                  <w:docPart w:val="E75CC8A56BC04A5BA585F603C3F323F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tc>
          <w:tcPr>
            <w:tcW w:w="4678" w:type="dxa"/>
            <w:vAlign w:val="bottom"/>
          </w:tcPr>
          <w:p w14:paraId="45848A66" w14:textId="77777777" w:rsidR="00D60069" w:rsidRPr="002502C1" w:rsidRDefault="006A428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778569795"/>
                <w:placeholder>
                  <w:docPart w:val="7A7543611D1B4B44900FDC14CF99A593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tc>
          <w:tcPr>
            <w:tcW w:w="2521" w:type="dxa"/>
            <w:vAlign w:val="bottom"/>
          </w:tcPr>
          <w:p w14:paraId="08BE5229" w14:textId="77777777" w:rsidR="00D60069" w:rsidRPr="002502C1" w:rsidRDefault="006A428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1974196117"/>
                <w:placeholder>
                  <w:docPart w:val="39DA11F047F845B98C91F83CF5307E5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D60069" w:rsidRPr="002502C1" w14:paraId="37742B73" w14:textId="77777777" w:rsidTr="000772A4">
        <w:tc>
          <w:tcPr>
            <w:tcW w:w="3119" w:type="dxa"/>
          </w:tcPr>
          <w:p w14:paraId="4A9FEC52" w14:textId="77777777" w:rsidR="00D60069" w:rsidRPr="002502C1" w:rsidRDefault="006A428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300149647"/>
                <w:placeholder>
                  <w:docPart w:val="E8268B877C694B8A924468F408BD03C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7439EFF6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2021450857"/>
                <w:placeholder>
                  <w:docPart w:val="149423C048BA4F7B8E23C3C6920F197C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6DB798F7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362511276"/>
                <w:placeholder>
                  <w:docPart w:val="401BAEA899054BF6AF2BFBB7EFD0F18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58CF6095" w14:textId="77777777" w:rsidTr="000772A4">
        <w:tc>
          <w:tcPr>
            <w:tcW w:w="3119" w:type="dxa"/>
          </w:tcPr>
          <w:p w14:paraId="7EB3AE05" w14:textId="77777777" w:rsidR="00D60069" w:rsidRPr="002502C1" w:rsidRDefault="006A428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2135979729"/>
                <w:placeholder>
                  <w:docPart w:val="B3D002F01DF947FCA87716EE5025247E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4E27EE73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826508862"/>
                <w:placeholder>
                  <w:docPart w:val="A664B5AD64214513BD3595A8CD856FE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6CF39CB3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22934574"/>
                <w:placeholder>
                  <w:docPart w:val="211B73126D424F3D9B2FBC0E9ACE6218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1A6C755B" w14:textId="77777777" w:rsidTr="000772A4">
        <w:tc>
          <w:tcPr>
            <w:tcW w:w="3119" w:type="dxa"/>
            <w:tcMar>
              <w:bottom w:w="288" w:type="dxa"/>
            </w:tcMar>
          </w:tcPr>
          <w:p w14:paraId="26B92127" w14:textId="77777777" w:rsidR="00D60069" w:rsidRPr="002502C1" w:rsidRDefault="006A428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829058861"/>
                <w:placeholder>
                  <w:docPart w:val="8D9E3FFD121745F5B1EEF5B8A0F201D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  <w:tcMar>
              <w:bottom w:w="288" w:type="dxa"/>
            </w:tcMar>
          </w:tcPr>
          <w:p w14:paraId="273993A9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425691745"/>
                <w:placeholder>
                  <w:docPart w:val="7D9E163C1838416FAFBB67B8228FF328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  <w:tcMar>
              <w:bottom w:w="288" w:type="dxa"/>
            </w:tcMar>
          </w:tcPr>
          <w:p w14:paraId="66E2809A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592043662"/>
                <w:placeholder>
                  <w:docPart w:val="1A8671EE2C9A4DFEA9CA2399A657304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contenido"/>
      </w:tblPr>
      <w:tblGrid>
        <w:gridCol w:w="2268"/>
        <w:gridCol w:w="4111"/>
        <w:gridCol w:w="1559"/>
        <w:gridCol w:w="2380"/>
      </w:tblGrid>
      <w:tr w:rsidR="00D62E01" w:rsidRPr="002502C1" w14:paraId="2C567982" w14:textId="77777777" w:rsidTr="000772A4">
        <w:tc>
          <w:tcPr>
            <w:tcW w:w="2268" w:type="dxa"/>
          </w:tcPr>
          <w:p w14:paraId="4DDEDCA1" w14:textId="77777777" w:rsidR="00D62E01" w:rsidRPr="002502C1" w:rsidRDefault="006A428B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885458630"/>
                <w:placeholder>
                  <w:docPart w:val="C0BBF56698E44842AD4E5D123103CDE3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4111" w:type="dxa"/>
          </w:tcPr>
          <w:p w14:paraId="79C2EBA5" w14:textId="77777777" w:rsidR="00D62E01" w:rsidRPr="002502C1" w:rsidRDefault="006A428B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377673507"/>
                <w:placeholder>
                  <w:docPart w:val="49321B5467764F4FAAD5A592AFF3756A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puntos de la agenda aquí</w:t>
                </w:r>
              </w:sdtContent>
            </w:sdt>
          </w:p>
        </w:tc>
        <w:tc>
          <w:tcPr>
            <w:tcW w:w="1559" w:type="dxa"/>
          </w:tcPr>
          <w:p w14:paraId="45D70D01" w14:textId="77777777" w:rsidR="00D62E01" w:rsidRPr="002502C1" w:rsidRDefault="006A428B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765931208"/>
                <w:placeholder>
                  <w:docPart w:val="BE00D2A5FBA249679E54C9010DCF86F6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80" w:type="dxa"/>
          </w:tcPr>
          <w:p w14:paraId="661AC723" w14:textId="77777777" w:rsidR="00D62E01" w:rsidRPr="002502C1" w:rsidRDefault="006A428B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-858592925"/>
                <w:placeholder>
                  <w:docPart w:val="D0DFAE5CD5EB4E8BA5667BB18EF8B6A4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0C804A5E" w14:textId="77777777" w:rsidR="00D62E01" w:rsidRPr="002502C1" w:rsidRDefault="006A428B" w:rsidP="00D62E01">
      <w:pPr>
        <w:pStyle w:val="Ttulo4"/>
        <w:rPr>
          <w:noProof/>
        </w:rPr>
      </w:pPr>
      <w:sdt>
        <w:sdtPr>
          <w:rPr>
            <w:noProof/>
          </w:rPr>
          <w:id w:val="-98801915"/>
          <w:placeholder>
            <w:docPart w:val="A9405483AC564CE2A36C0D8386999461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Debate:</w:t>
          </w:r>
        </w:sdtContent>
      </w:sdt>
    </w:p>
    <w:sdt>
      <w:sdtPr>
        <w:rPr>
          <w:noProof/>
        </w:rPr>
        <w:id w:val="-1975671269"/>
        <w:placeholder>
          <w:docPart w:val="64DB1F42B52846FBB8DF2F356AB6C11D"/>
        </w:placeholder>
        <w:temporary/>
        <w:showingPlcHdr/>
        <w15:appearance w15:val="hidden"/>
      </w:sdtPr>
      <w:sdtEndPr/>
      <w:sdtContent>
        <w:p w14:paraId="30B1BF55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sdtContent>
    </w:sdt>
    <w:p w14:paraId="2E05E8C9" w14:textId="77777777" w:rsidR="00D62E01" w:rsidRPr="002502C1" w:rsidRDefault="006A428B" w:rsidP="003A5206">
      <w:pPr>
        <w:pStyle w:val="Ttulo4"/>
        <w:keepLines/>
        <w:pageBreakBefore/>
        <w:rPr>
          <w:noProof/>
        </w:rPr>
      </w:pPr>
      <w:sdt>
        <w:sdtPr>
          <w:rPr>
            <w:noProof/>
          </w:rPr>
          <w:id w:val="-1388485399"/>
          <w:placeholder>
            <w:docPart w:val="E593D191B54B41C1B3142CC347CD1DC0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-1873522740"/>
        <w:placeholder>
          <w:docPart w:val="E7365B0E001D4D049E648A898A2C029D"/>
        </w:placeholder>
        <w:temporary/>
        <w:showingPlcHdr/>
        <w15:appearance w15:val="hidden"/>
      </w:sdtPr>
      <w:sdtEndPr/>
      <w:sdtContent>
        <w:p w14:paraId="33C036BF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3119"/>
        <w:gridCol w:w="4678"/>
        <w:gridCol w:w="2521"/>
      </w:tblGrid>
      <w:tr w:rsidR="00D60069" w:rsidRPr="002502C1" w14:paraId="6515F34F" w14:textId="77777777" w:rsidTr="00250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vAlign w:val="bottom"/>
          </w:tcPr>
          <w:p w14:paraId="7000FB0D" w14:textId="77777777" w:rsidR="00D60069" w:rsidRPr="002502C1" w:rsidRDefault="006A428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374389350"/>
                <w:placeholder>
                  <w:docPart w:val="9AAAF7B9FF56428794956613860BAA71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tc>
          <w:tcPr>
            <w:tcW w:w="4678" w:type="dxa"/>
            <w:vAlign w:val="bottom"/>
          </w:tcPr>
          <w:p w14:paraId="70AC0E5E" w14:textId="77777777" w:rsidR="00D60069" w:rsidRPr="002502C1" w:rsidRDefault="006A428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1996212571"/>
                <w:placeholder>
                  <w:docPart w:val="D7314B12E81C421197D247562ADEAF5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tc>
          <w:tcPr>
            <w:tcW w:w="2521" w:type="dxa"/>
            <w:vAlign w:val="bottom"/>
          </w:tcPr>
          <w:p w14:paraId="13B014AD" w14:textId="77777777" w:rsidR="00D60069" w:rsidRPr="002502C1" w:rsidRDefault="006A428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429936015"/>
                <w:placeholder>
                  <w:docPart w:val="F4630F4AC10D458BB18DECF13CA98BA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D60069" w:rsidRPr="002502C1" w14:paraId="1F995D43" w14:textId="77777777" w:rsidTr="002502C1">
        <w:tc>
          <w:tcPr>
            <w:tcW w:w="3119" w:type="dxa"/>
          </w:tcPr>
          <w:p w14:paraId="1623FBF6" w14:textId="77777777" w:rsidR="00D60069" w:rsidRPr="002502C1" w:rsidRDefault="006A428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322805837"/>
                <w:placeholder>
                  <w:docPart w:val="82226A5EFAD0421B97FFA2B61FEB63C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7D85D32C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109015127"/>
                <w:placeholder>
                  <w:docPart w:val="C0B90ACC1ACB4530AFAAE6CF765A06F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120331C7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780834151"/>
                <w:placeholder>
                  <w:docPart w:val="265E9C63C20B469E8E93A86776EA21D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6FE3EC30" w14:textId="77777777" w:rsidTr="002502C1">
        <w:tc>
          <w:tcPr>
            <w:tcW w:w="3119" w:type="dxa"/>
          </w:tcPr>
          <w:p w14:paraId="599B8F22" w14:textId="77777777" w:rsidR="00D60069" w:rsidRPr="002502C1" w:rsidRDefault="006A428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417053139"/>
                <w:placeholder>
                  <w:docPart w:val="6A3C4D540AD3441E8E8A097149D309A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3FCEE33E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974819821"/>
                <w:placeholder>
                  <w:docPart w:val="3745CDC6771A402099B498A630A75391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7EF09DD5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089308141"/>
                <w:placeholder>
                  <w:docPart w:val="B3DC4FC72D2E45A0B8469F64C4B3507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112B701D" w14:textId="77777777" w:rsidTr="002502C1">
        <w:tc>
          <w:tcPr>
            <w:tcW w:w="3119" w:type="dxa"/>
            <w:tcMar>
              <w:bottom w:w="288" w:type="dxa"/>
            </w:tcMar>
          </w:tcPr>
          <w:p w14:paraId="15E8D85D" w14:textId="77777777" w:rsidR="00D60069" w:rsidRPr="002502C1" w:rsidRDefault="006A428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792125055"/>
                <w:placeholder>
                  <w:docPart w:val="C6B14FF9131040FE8459530C8C5086DE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  <w:tcMar>
              <w:bottom w:w="288" w:type="dxa"/>
            </w:tcMar>
          </w:tcPr>
          <w:p w14:paraId="20C1230E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190714860"/>
                <w:placeholder>
                  <w:docPart w:val="9637DB1099DD482EB401247DFE0F3267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  <w:tcMar>
              <w:bottom w:w="288" w:type="dxa"/>
            </w:tcMar>
          </w:tcPr>
          <w:p w14:paraId="2C6A9D90" w14:textId="77777777" w:rsidR="00D60069" w:rsidRPr="002502C1" w:rsidRDefault="006A428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07479912"/>
                <w:placeholder>
                  <w:docPart w:val="8DD3B4C3ABFC468B835E37618968AECC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</w:tbl>
    <w:p w14:paraId="4A78B0FF" w14:textId="77777777" w:rsidR="002B2D13" w:rsidRPr="002502C1" w:rsidRDefault="006A428B">
      <w:pPr>
        <w:pStyle w:val="Ttulo1"/>
        <w:rPr>
          <w:noProof/>
        </w:rPr>
      </w:pPr>
      <w:sdt>
        <w:sdtPr>
          <w:rPr>
            <w:noProof/>
          </w:rPr>
          <w:id w:val="-1794281877"/>
          <w:placeholder>
            <w:docPart w:val="A3F492BCD7E34E41B6A4D6F3A90C30A9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Otra información</w:t>
          </w:r>
        </w:sdtContent>
      </w:sdt>
    </w:p>
    <w:p w14:paraId="132B03C7" w14:textId="77777777" w:rsidR="002B2D13" w:rsidRPr="002502C1" w:rsidRDefault="006A428B">
      <w:pPr>
        <w:pStyle w:val="Ttulo4"/>
        <w:rPr>
          <w:noProof/>
        </w:rPr>
      </w:pPr>
      <w:sdt>
        <w:sdtPr>
          <w:rPr>
            <w:noProof/>
          </w:rPr>
          <w:id w:val="2125887421"/>
          <w:placeholder>
            <w:docPart w:val="A5B8D2F9923F451FA55BA885CC7CD3F8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Observadores:</w:t>
          </w:r>
        </w:sdtContent>
      </w:sdt>
    </w:p>
    <w:sdt>
      <w:sdtPr>
        <w:rPr>
          <w:noProof/>
        </w:rPr>
        <w:id w:val="-1335213840"/>
        <w:placeholder>
          <w:docPart w:val="71292AE167314422804929C40F1F3E12"/>
        </w:placeholder>
        <w:temporary/>
        <w:showingPlcHdr/>
        <w15:appearance w15:val="hidden"/>
      </w:sdtPr>
      <w:sdtEndPr/>
      <w:sdtContent>
        <w:p w14:paraId="743C944D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Escriba el nombre de los observadores aquí.</w:t>
          </w:r>
        </w:p>
      </w:sdtContent>
    </w:sdt>
    <w:p w14:paraId="531231DA" w14:textId="77777777" w:rsidR="002B2D13" w:rsidRPr="002502C1" w:rsidRDefault="006A428B">
      <w:pPr>
        <w:pStyle w:val="Ttulo4"/>
        <w:rPr>
          <w:noProof/>
        </w:rPr>
      </w:pPr>
      <w:sdt>
        <w:sdtPr>
          <w:rPr>
            <w:noProof/>
          </w:rPr>
          <w:id w:val="-671956156"/>
          <w:placeholder>
            <w:docPart w:val="D7509923D94C43EE89076AC9077EBFDF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Recursos:</w:t>
          </w:r>
        </w:sdtContent>
      </w:sdt>
    </w:p>
    <w:sdt>
      <w:sdtPr>
        <w:rPr>
          <w:noProof/>
        </w:rPr>
        <w:id w:val="-1742867320"/>
        <w:placeholder>
          <w:docPart w:val="5E8DBE6C7E1E492399232275852858A4"/>
        </w:placeholder>
        <w:temporary/>
        <w:showingPlcHdr/>
        <w15:appearance w15:val="hidden"/>
      </w:sdtPr>
      <w:sdtEndPr/>
      <w:sdtContent>
        <w:p w14:paraId="7C0F56FA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Indique los recursos aquí.</w:t>
          </w:r>
        </w:p>
      </w:sdtContent>
    </w:sdt>
    <w:p w14:paraId="7388AC67" w14:textId="77777777" w:rsidR="002B2D13" w:rsidRPr="002502C1" w:rsidRDefault="006A428B">
      <w:pPr>
        <w:pStyle w:val="Ttulo4"/>
        <w:rPr>
          <w:noProof/>
        </w:rPr>
      </w:pPr>
      <w:sdt>
        <w:sdtPr>
          <w:rPr>
            <w:noProof/>
          </w:rPr>
          <w:id w:val="1633520843"/>
          <w:placeholder>
            <w:docPart w:val="CA1D5DB4F1054949A9A0225A149DEBE2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Notas especiales:</w:t>
          </w:r>
        </w:sdtContent>
      </w:sdt>
    </w:p>
    <w:p w14:paraId="5D4AE7B9" w14:textId="44C4E9D2" w:rsidR="002B2D13" w:rsidRPr="002502C1" w:rsidRDefault="002B2D13">
      <w:pPr>
        <w:rPr>
          <w:noProof/>
        </w:rPr>
      </w:pPr>
    </w:p>
    <w:sectPr w:rsidR="002B2D13" w:rsidRPr="002502C1" w:rsidSect="00222B7B">
      <w:footerReference w:type="default" r:id="rId10"/>
      <w:type w:val="continuous"/>
      <w:pgSz w:w="11906" w:h="16838" w:code="9"/>
      <w:pgMar w:top="794" w:right="794" w:bottom="794" w:left="794" w:header="720" w:footer="646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6D210" w14:textId="77777777" w:rsidR="006A428B" w:rsidRDefault="006A428B">
      <w:pPr>
        <w:spacing w:before="0" w:after="0"/>
      </w:pPr>
      <w:r>
        <w:separator/>
      </w:r>
    </w:p>
  </w:endnote>
  <w:endnote w:type="continuationSeparator" w:id="0">
    <w:p w14:paraId="2552E1CC" w14:textId="77777777" w:rsidR="006A428B" w:rsidRDefault="006A428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DB9434" w14:textId="77777777" w:rsidR="002B2D13" w:rsidRDefault="006344A8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3D5BF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C25EA" w14:textId="77777777" w:rsidR="006A428B" w:rsidRDefault="006A428B">
      <w:pPr>
        <w:spacing w:before="0" w:after="0"/>
      </w:pPr>
      <w:r>
        <w:separator/>
      </w:r>
    </w:p>
  </w:footnote>
  <w:footnote w:type="continuationSeparator" w:id="0">
    <w:p w14:paraId="0B064DA8" w14:textId="77777777" w:rsidR="006A428B" w:rsidRDefault="006A428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BB62CFC"/>
    <w:lvl w:ilvl="0">
      <w:start w:val="1"/>
      <w:numFmt w:val="bullet"/>
      <w:pStyle w:val="Listaconvieta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85"/>
    <w:rsid w:val="000275FB"/>
    <w:rsid w:val="00066B8D"/>
    <w:rsid w:val="000772A4"/>
    <w:rsid w:val="0010499A"/>
    <w:rsid w:val="001619DC"/>
    <w:rsid w:val="00167474"/>
    <w:rsid w:val="00197040"/>
    <w:rsid w:val="001E0877"/>
    <w:rsid w:val="001F6469"/>
    <w:rsid w:val="00222B7B"/>
    <w:rsid w:val="002502C1"/>
    <w:rsid w:val="0026689C"/>
    <w:rsid w:val="002B2D13"/>
    <w:rsid w:val="00310D6A"/>
    <w:rsid w:val="0031432C"/>
    <w:rsid w:val="0034721D"/>
    <w:rsid w:val="003867BC"/>
    <w:rsid w:val="003A5206"/>
    <w:rsid w:val="003D58DA"/>
    <w:rsid w:val="003D5BF7"/>
    <w:rsid w:val="003F257D"/>
    <w:rsid w:val="004C7EE0"/>
    <w:rsid w:val="004D7774"/>
    <w:rsid w:val="00514D2C"/>
    <w:rsid w:val="005961D7"/>
    <w:rsid w:val="005A7328"/>
    <w:rsid w:val="005E3D6B"/>
    <w:rsid w:val="005E7008"/>
    <w:rsid w:val="006344A8"/>
    <w:rsid w:val="00660EF4"/>
    <w:rsid w:val="006614BD"/>
    <w:rsid w:val="006A428B"/>
    <w:rsid w:val="00734EEC"/>
    <w:rsid w:val="007D4E7D"/>
    <w:rsid w:val="007F04FA"/>
    <w:rsid w:val="008343C1"/>
    <w:rsid w:val="00847612"/>
    <w:rsid w:val="00A503DE"/>
    <w:rsid w:val="00B5556D"/>
    <w:rsid w:val="00B82DD5"/>
    <w:rsid w:val="00BA2D5C"/>
    <w:rsid w:val="00C07994"/>
    <w:rsid w:val="00C10185"/>
    <w:rsid w:val="00C34FAF"/>
    <w:rsid w:val="00C70D85"/>
    <w:rsid w:val="00C816C9"/>
    <w:rsid w:val="00CA7AF0"/>
    <w:rsid w:val="00CE3CAD"/>
    <w:rsid w:val="00D40CE9"/>
    <w:rsid w:val="00D60069"/>
    <w:rsid w:val="00D62E01"/>
    <w:rsid w:val="00D661EE"/>
    <w:rsid w:val="00E048B4"/>
    <w:rsid w:val="00E5771F"/>
    <w:rsid w:val="00EB670E"/>
    <w:rsid w:val="00EB70A4"/>
    <w:rsid w:val="00EC68C8"/>
    <w:rsid w:val="00F0761F"/>
    <w:rsid w:val="00F434DD"/>
    <w:rsid w:val="00FA0FCB"/>
    <w:rsid w:val="00F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05DB19"/>
  <w15:docId w15:val="{C8A75461-A5F6-4F87-B3D9-D5160955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19"/>
        <w:szCs w:val="19"/>
        <w:lang w:val="es-E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B7B"/>
    <w:pPr>
      <w:spacing w:line="216" w:lineRule="auto"/>
    </w:pPr>
  </w:style>
  <w:style w:type="paragraph" w:styleId="Ttulo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Ttulo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Ttulo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Ttulo4">
    <w:name w:val="heading 4"/>
    <w:basedOn w:val="Normal"/>
    <w:link w:val="Ttulo4C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rsid w:val="00D60069"/>
    <w:rPr>
      <w:b/>
    </w:rPr>
  </w:style>
  <w:style w:type="paragraph" w:styleId="Listaconvietas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pPr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Theme="minorHAnsi" w:hAnsiTheme="minorHAnsi"/>
      <w:sz w:val="19"/>
    </w:rPr>
  </w:style>
  <w:style w:type="paragraph" w:styleId="Piedepgina">
    <w:name w:val="footer"/>
    <w:basedOn w:val="Normal"/>
    <w:link w:val="PiedepginaCar"/>
    <w:uiPriority w:val="99"/>
    <w:unhideWhenUsed/>
    <w:pPr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inorHAnsi" w:hAnsiTheme="minorHAnsi"/>
      <w:sz w:val="19"/>
    </w:rPr>
  </w:style>
  <w:style w:type="paragraph" w:styleId="Ttulo">
    <w:name w:val="Title"/>
    <w:basedOn w:val="Normal"/>
    <w:link w:val="TtuloC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Tablaconcuadrcula1clara">
    <w:name w:val="Grid Table 1 Light"/>
    <w:basedOn w:val="Tablanormal"/>
    <w:uiPriority w:val="46"/>
    <w:rsid w:val="00660EF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660EF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 w:val="0"/>
        <w:iCs/>
        <w:sz w:val="19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C7E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URLING\AppData\Roaming\Microsoft\Templates\Acta%20de%20reuni&#243;n%20infor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B3414CC35A4605B2AF583C3734D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63987-B7B0-4CEE-9CD3-4D70417FB09D}"/>
      </w:docPartPr>
      <w:docPartBody>
        <w:p w:rsidR="005C40A1" w:rsidRDefault="00FE20DE">
          <w:pPr>
            <w:pStyle w:val="9DB3414CC35A4605B2AF583C3734D35F"/>
          </w:pPr>
          <w:r w:rsidRPr="002502C1">
            <w:rPr>
              <w:noProof/>
              <w:lang w:bidi="es-ES"/>
            </w:rPr>
            <w:t>Fecha</w:t>
          </w:r>
        </w:p>
      </w:docPartBody>
    </w:docPart>
    <w:docPart>
      <w:docPartPr>
        <w:name w:val="4D6DD27D17544FD7AA00DB975294A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D4115-27B8-4049-83C4-4EF994CEDE46}"/>
      </w:docPartPr>
      <w:docPartBody>
        <w:p w:rsidR="005C40A1" w:rsidRDefault="00FE20DE">
          <w:pPr>
            <w:pStyle w:val="4D6DD27D17544FD7AA00DB975294AF77"/>
          </w:pPr>
          <w:r w:rsidRPr="002502C1">
            <w:rPr>
              <w:noProof/>
              <w:lang w:bidi="es-ES"/>
            </w:rPr>
            <w:t>Hora</w:t>
          </w:r>
        </w:p>
      </w:docPartBody>
    </w:docPart>
    <w:docPart>
      <w:docPartPr>
        <w:name w:val="50B8C406D16E47469A1D351595229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BFFE2-FD89-4E98-8F3F-691BB8741E69}"/>
      </w:docPartPr>
      <w:docPartBody>
        <w:p w:rsidR="005C40A1" w:rsidRDefault="00FE20DE">
          <w:pPr>
            <w:pStyle w:val="50B8C406D16E47469A1D3515952292DA"/>
          </w:pPr>
          <w:r w:rsidRPr="002502C1">
            <w:rPr>
              <w:noProof/>
              <w:lang w:bidi="es-ES"/>
            </w:rPr>
            <w:t>Ubicación</w:t>
          </w:r>
        </w:p>
      </w:docPartBody>
    </w:docPart>
    <w:docPart>
      <w:docPartPr>
        <w:name w:val="9520DFF54B0A433092BA45FA059E5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8182D-7B39-487B-9D46-0A58F485E0F8}"/>
      </w:docPartPr>
      <w:docPartBody>
        <w:p w:rsidR="005C40A1" w:rsidRDefault="00FE20DE">
          <w:pPr>
            <w:pStyle w:val="9520DFF54B0A433092BA45FA059E5CE6"/>
          </w:pPr>
          <w:r w:rsidRPr="002502C1">
            <w:rPr>
              <w:noProof/>
              <w:lang w:bidi="es-ES"/>
            </w:rPr>
            <w:t>Reunión organizada por:</w:t>
          </w:r>
        </w:p>
      </w:docPartBody>
    </w:docPart>
    <w:docPart>
      <w:docPartPr>
        <w:name w:val="944CC025DC63453E8E78883A24594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506B3-80D1-4E34-B7C4-546FC913C4EC}"/>
      </w:docPartPr>
      <w:docPartBody>
        <w:p w:rsidR="005C40A1" w:rsidRDefault="00FE20DE">
          <w:pPr>
            <w:pStyle w:val="944CC025DC63453E8E78883A245940CF"/>
          </w:pPr>
          <w:r w:rsidRPr="002502C1">
            <w:rPr>
              <w:noProof/>
              <w:lang w:bidi="es-ES"/>
            </w:rPr>
            <w:t>Escriba el nombre del organizador de la reunión aquí</w:t>
          </w:r>
        </w:p>
      </w:docPartBody>
    </w:docPart>
    <w:docPart>
      <w:docPartPr>
        <w:name w:val="B89071A01FC1482680C5C7EC3AEDF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23689-2E41-439D-BCD3-55A9215A382E}"/>
      </w:docPartPr>
      <w:docPartBody>
        <w:p w:rsidR="005C40A1" w:rsidRDefault="00FE20DE">
          <w:pPr>
            <w:pStyle w:val="B89071A01FC1482680C5C7EC3AEDFB27"/>
          </w:pPr>
          <w:r w:rsidRPr="002502C1">
            <w:rPr>
              <w:noProof/>
              <w:lang w:bidi="es-ES"/>
            </w:rPr>
            <w:t>Tipo de reunión:</w:t>
          </w:r>
        </w:p>
      </w:docPartBody>
    </w:docPart>
    <w:docPart>
      <w:docPartPr>
        <w:name w:val="FD3F415EF06B43108666AB566F66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07AED-9848-46A1-8E50-5257855648B7}"/>
      </w:docPartPr>
      <w:docPartBody>
        <w:p w:rsidR="005C40A1" w:rsidRDefault="00FE20DE">
          <w:pPr>
            <w:pStyle w:val="FD3F415EF06B43108666AB566F66CD67"/>
          </w:pPr>
          <w:r w:rsidRPr="002502C1">
            <w:rPr>
              <w:noProof/>
              <w:lang w:bidi="es-ES"/>
            </w:rPr>
            <w:t>Responsable:</w:t>
          </w:r>
        </w:p>
      </w:docPartBody>
    </w:docPart>
    <w:docPart>
      <w:docPartPr>
        <w:name w:val="ADE27D91B5FC470F9018FCFDBB149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892C9-9258-455F-BCF9-AA05CEF40F1E}"/>
      </w:docPartPr>
      <w:docPartBody>
        <w:p w:rsidR="005C40A1" w:rsidRDefault="00FE20DE">
          <w:pPr>
            <w:pStyle w:val="ADE27D91B5FC470F9018FCFDBB149BA1"/>
          </w:pPr>
          <w:r w:rsidRPr="002502C1">
            <w:rPr>
              <w:noProof/>
              <w:lang w:bidi="es-ES"/>
            </w:rPr>
            <w:t>Escriba el nombre del responsable de la reunión aquí</w:t>
          </w:r>
        </w:p>
      </w:docPartBody>
    </w:docPart>
    <w:docPart>
      <w:docPartPr>
        <w:name w:val="5793AEB43D8A4F638EF9F94B918A5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1673F-3E2C-49AE-8182-841CC996D0B3}"/>
      </w:docPartPr>
      <w:docPartBody>
        <w:p w:rsidR="005C40A1" w:rsidRDefault="00FE20DE">
          <w:pPr>
            <w:pStyle w:val="5793AEB43D8A4F638EF9F94B918A5632"/>
          </w:pPr>
          <w:r w:rsidRPr="002502C1">
            <w:rPr>
              <w:noProof/>
              <w:lang w:bidi="es-ES"/>
            </w:rPr>
            <w:t>Encargado de tomar notas:</w:t>
          </w:r>
        </w:p>
      </w:docPartBody>
    </w:docPart>
    <w:docPart>
      <w:docPartPr>
        <w:name w:val="DDE5B47FE13B439B8983A408B3445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9A63B-9055-473C-BEDE-D627CBC45CCB}"/>
      </w:docPartPr>
      <w:docPartBody>
        <w:p w:rsidR="005C40A1" w:rsidRDefault="00FE20DE">
          <w:pPr>
            <w:pStyle w:val="DDE5B47FE13B439B8983A408B3445512"/>
          </w:pPr>
          <w:r w:rsidRPr="002502C1">
            <w:rPr>
              <w:noProof/>
              <w:lang w:bidi="es-ES"/>
            </w:rPr>
            <w:t>Controlador del tiempo:</w:t>
          </w:r>
        </w:p>
      </w:docPartBody>
    </w:docPart>
    <w:docPart>
      <w:docPartPr>
        <w:name w:val="C67EF47797164643B9B71736AF79E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9C80F-12F7-4BA8-9598-CE82F0F62F4D}"/>
      </w:docPartPr>
      <w:docPartBody>
        <w:p w:rsidR="005C40A1" w:rsidRDefault="00FE20DE">
          <w:pPr>
            <w:pStyle w:val="C67EF47797164643B9B71736AF79EC15"/>
          </w:pPr>
          <w:r w:rsidRPr="002502C1">
            <w:rPr>
              <w:noProof/>
              <w:lang w:bidi="es-ES"/>
            </w:rPr>
            <w:t>Escriba el nombre del controlador del tiempo de la reunión aquí</w:t>
          </w:r>
        </w:p>
      </w:docPartBody>
    </w:docPart>
    <w:docPart>
      <w:docPartPr>
        <w:name w:val="5643BBBF49794E4E961751108A01B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38FF4-6FCF-4964-8162-77A79FE40F17}"/>
      </w:docPartPr>
      <w:docPartBody>
        <w:p w:rsidR="005C40A1" w:rsidRDefault="00FE20DE">
          <w:pPr>
            <w:pStyle w:val="5643BBBF49794E4E961751108A01B57C"/>
          </w:pPr>
          <w:r w:rsidRPr="002502C1">
            <w:rPr>
              <w:noProof/>
              <w:lang w:bidi="es-ES"/>
            </w:rPr>
            <w:t>Asistentes:</w:t>
          </w:r>
        </w:p>
      </w:docPartBody>
    </w:docPart>
    <w:docPart>
      <w:docPartPr>
        <w:name w:val="19B3B74634A145799CF23D0E68064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C79EA-134E-405D-8AB6-CE31C9432667}"/>
      </w:docPartPr>
      <w:docPartBody>
        <w:p w:rsidR="005C40A1" w:rsidRDefault="00FE20DE">
          <w:pPr>
            <w:pStyle w:val="19B3B74634A145799CF23D0E68064129"/>
          </w:pPr>
          <w:r w:rsidRPr="002502C1">
            <w:rPr>
              <w:noProof/>
              <w:lang w:bidi="es-ES"/>
            </w:rPr>
            <w:t>Lea:</w:t>
          </w:r>
        </w:p>
      </w:docPartBody>
    </w:docPart>
    <w:docPart>
      <w:docPartPr>
        <w:name w:val="67808A8583994A239BD69225EF6CE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98C7C-5BEC-4A34-8D88-9553B9BF3655}"/>
      </w:docPartPr>
      <w:docPartBody>
        <w:p w:rsidR="005C40A1" w:rsidRDefault="00FE20DE">
          <w:pPr>
            <w:pStyle w:val="67808A8583994A239BD69225EF6CE372"/>
          </w:pPr>
          <w:r w:rsidRPr="002502C1">
            <w:rPr>
              <w:noProof/>
              <w:lang w:bidi="es-ES"/>
            </w:rPr>
            <w:t>Escriba aquí la lista de lectura</w:t>
          </w:r>
        </w:p>
      </w:docPartBody>
    </w:docPart>
    <w:docPart>
      <w:docPartPr>
        <w:name w:val="7B50A9F1953349C598B2617DEC35B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8B2E8-3112-4BEF-BC7D-CBC616E3818E}"/>
      </w:docPartPr>
      <w:docPartBody>
        <w:p w:rsidR="005C40A1" w:rsidRDefault="00FE20DE">
          <w:pPr>
            <w:pStyle w:val="7B50A9F1953349C598B2617DEC35BE7A"/>
          </w:pPr>
          <w:r w:rsidRPr="002502C1">
            <w:rPr>
              <w:noProof/>
              <w:lang w:bidi="es-ES"/>
            </w:rPr>
            <w:t>Traiga:</w:t>
          </w:r>
        </w:p>
      </w:docPartBody>
    </w:docPart>
    <w:docPart>
      <w:docPartPr>
        <w:name w:val="E96246C814684782838FB8624CE89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2500F-D2F5-4D10-92C3-6888CDD95096}"/>
      </w:docPartPr>
      <w:docPartBody>
        <w:p w:rsidR="005C40A1" w:rsidRDefault="00FE20DE">
          <w:pPr>
            <w:pStyle w:val="E96246C814684782838FB8624CE89674"/>
          </w:pPr>
          <w:r w:rsidRPr="002502C1">
            <w:rPr>
              <w:noProof/>
              <w:lang w:bidi="es-ES"/>
            </w:rPr>
            <w:t>Escriba los artículos que se deben llevar a la reunión aquí</w:t>
          </w:r>
        </w:p>
      </w:docPartBody>
    </w:docPart>
    <w:docPart>
      <w:docPartPr>
        <w:name w:val="92EA5C4C1B6B456593E6B258AD7E4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A2FA8-2468-48CD-A90E-9178856771B6}"/>
      </w:docPartPr>
      <w:docPartBody>
        <w:p w:rsidR="005C40A1" w:rsidRDefault="00FE20DE">
          <w:pPr>
            <w:pStyle w:val="92EA5C4C1B6B456593E6B258AD7E4023"/>
          </w:pPr>
          <w:r w:rsidRPr="002502C1">
            <w:rPr>
              <w:noProof/>
              <w:lang w:bidi="es-ES"/>
            </w:rPr>
            <w:t>Minutos</w:t>
          </w:r>
        </w:p>
      </w:docPartBody>
    </w:docPart>
    <w:docPart>
      <w:docPartPr>
        <w:name w:val="568F783408394E26AAF53567B6BEC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9A76-423E-44E6-A73A-67B412CC6D08}"/>
      </w:docPartPr>
      <w:docPartBody>
        <w:p w:rsidR="005C40A1" w:rsidRDefault="00FE20DE">
          <w:pPr>
            <w:pStyle w:val="568F783408394E26AAF53567B6BEC413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355844FE99974B2F9265B03103E8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034D-5164-425C-AE12-9826E5A87203}"/>
      </w:docPartPr>
      <w:docPartBody>
        <w:p w:rsidR="005C40A1" w:rsidRDefault="00FE20DE">
          <w:pPr>
            <w:pStyle w:val="355844FE99974B2F9265B03103E88BB3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1FF8CA68CDA242A3B7E32D89E8DF4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1F3BA-6154-4E6D-AAD1-8EEC1C7CA831}"/>
      </w:docPartPr>
      <w:docPartBody>
        <w:p w:rsidR="005C40A1" w:rsidRDefault="00FE20DE">
          <w:pPr>
            <w:pStyle w:val="1FF8CA68CDA242A3B7E32D89E8DF450E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44CABD754CC94BBE8C1338D2E2855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02666-074C-4545-B2B4-B674DCF47FBB}"/>
      </w:docPartPr>
      <w:docPartBody>
        <w:p w:rsidR="005C40A1" w:rsidRDefault="00FE20DE">
          <w:pPr>
            <w:pStyle w:val="44CABD754CC94BBE8C1338D2E28551F2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2003A7850786413FA9A2F5A9186DC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703EC-76BE-4E8D-9207-80AFC65433E4}"/>
      </w:docPartPr>
      <w:docPartBody>
        <w:p w:rsidR="005C40A1" w:rsidRDefault="00FE20DE">
          <w:pPr>
            <w:pStyle w:val="2003A7850786413FA9A2F5A9186DC8B2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D063E567B58F4EA1B3ADA7DA714F0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88CEE-3C66-4BAF-9535-7BEEA4454F6A}"/>
      </w:docPartPr>
      <w:docPartBody>
        <w:p w:rsidR="005C40A1" w:rsidRDefault="00FE20DE">
          <w:pPr>
            <w:pStyle w:val="D063E567B58F4EA1B3ADA7DA714F0191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DDF2D3B57F164354AC639A51D1F99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DBA6F-6772-4C27-BC6A-523AEA12D779}"/>
      </w:docPartPr>
      <w:docPartBody>
        <w:p w:rsidR="005C40A1" w:rsidRDefault="00FE20DE">
          <w:pPr>
            <w:pStyle w:val="DDF2D3B57F164354AC639A51D1F99CA2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BE5AAB5D1A224F32B64D8CA6D1996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0A722-16A1-4084-887F-D056A442B48E}"/>
      </w:docPartPr>
      <w:docPartBody>
        <w:p w:rsidR="005C40A1" w:rsidRDefault="00FE20DE">
          <w:pPr>
            <w:pStyle w:val="BE5AAB5D1A224F32B64D8CA6D19961A7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26056169046F492F89D9EDA8D039E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53DDE-11AA-4709-A336-01D04078FA0F}"/>
      </w:docPartPr>
      <w:docPartBody>
        <w:p w:rsidR="005C40A1" w:rsidRDefault="00FE20DE">
          <w:pPr>
            <w:pStyle w:val="26056169046F492F89D9EDA8D039E91E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3EB3C780ABEE4B0B98DD27521F977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B65CC-B18A-42B7-AE71-BCCC4427A57F}"/>
      </w:docPartPr>
      <w:docPartBody>
        <w:p w:rsidR="005C40A1" w:rsidRDefault="00FE20DE">
          <w:pPr>
            <w:pStyle w:val="3EB3C780ABEE4B0B98DD27521F97702C"/>
          </w:pPr>
          <w:r w:rsidRPr="002502C1">
            <w:rPr>
              <w:noProof/>
              <w:lang w:bidi="es-ES"/>
            </w:rPr>
            <w:t>Escriba los puntos de la agenda aquí</w:t>
          </w:r>
        </w:p>
      </w:docPartBody>
    </w:docPart>
    <w:docPart>
      <w:docPartPr>
        <w:name w:val="4D677650085D4EAF933C80B81E075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72733-9C56-4D9A-80F0-63446688D3E7}"/>
      </w:docPartPr>
      <w:docPartBody>
        <w:p w:rsidR="005C40A1" w:rsidRDefault="00FE20DE">
          <w:pPr>
            <w:pStyle w:val="4D677650085D4EAF933C80B81E0759D2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BE9E9E41EE6D4555BE73805DA1BE8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7F931-A87F-4301-82F9-45D6F3C13A87}"/>
      </w:docPartPr>
      <w:docPartBody>
        <w:p w:rsidR="005C40A1" w:rsidRDefault="00FE20DE">
          <w:pPr>
            <w:pStyle w:val="BE9E9E41EE6D4555BE73805DA1BE8D1A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02A9DDC4FFB0431AA4CD04646E126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FACD9-B155-416D-B600-F10FE4116164}"/>
      </w:docPartPr>
      <w:docPartBody>
        <w:p w:rsidR="005C40A1" w:rsidRDefault="00FE20DE">
          <w:pPr>
            <w:pStyle w:val="02A9DDC4FFB0431AA4CD04646E12639D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EEC576A487B64FD1B714FF270137B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C7FC6-29F7-490F-B553-F4422CDE16C1}"/>
      </w:docPartPr>
      <w:docPartBody>
        <w:p w:rsidR="005C40A1" w:rsidRDefault="00FE20DE">
          <w:pPr>
            <w:pStyle w:val="EEC576A487B64FD1B714FF270137B754"/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2E00DB01F92049B3AD5B3C07B4D03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A1011-6269-4233-9035-D3D9150E4ED3}"/>
      </w:docPartPr>
      <w:docPartBody>
        <w:p w:rsidR="005C40A1" w:rsidRDefault="00FE20DE">
          <w:pPr>
            <w:pStyle w:val="2E00DB01F92049B3AD5B3C07B4D0394D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C1670387BD4B46C8BB1D36C21C656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CB899-44E8-4546-953B-941FBB8F5E00}"/>
      </w:docPartPr>
      <w:docPartBody>
        <w:p w:rsidR="005C40A1" w:rsidRDefault="00FE20DE">
          <w:pPr>
            <w:pStyle w:val="C1670387BD4B46C8BB1D36C21C65618F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E75CC8A56BC04A5BA585F603C3F32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017E7-6525-42B1-AF6E-9D6643A50076}"/>
      </w:docPartPr>
      <w:docPartBody>
        <w:p w:rsidR="005C40A1" w:rsidRDefault="00FE20DE">
          <w:pPr>
            <w:pStyle w:val="E75CC8A56BC04A5BA585F603C3F323F5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7A7543611D1B4B44900FDC14CF99A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D3111-52E3-472D-A2FD-69867EC353CE}"/>
      </w:docPartPr>
      <w:docPartBody>
        <w:p w:rsidR="005C40A1" w:rsidRDefault="00FE20DE">
          <w:pPr>
            <w:pStyle w:val="7A7543611D1B4B44900FDC14CF99A593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39DA11F047F845B98C91F83CF5307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EB51C-6750-4B3A-928D-15620152836A}"/>
      </w:docPartPr>
      <w:docPartBody>
        <w:p w:rsidR="005C40A1" w:rsidRDefault="00FE20DE">
          <w:pPr>
            <w:pStyle w:val="39DA11F047F845B98C91F83CF5307E59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E8268B877C694B8A924468F408BD0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AC3DC-FA19-449A-AC07-C613281D282F}"/>
      </w:docPartPr>
      <w:docPartBody>
        <w:p w:rsidR="005C40A1" w:rsidRDefault="00FE20DE">
          <w:pPr>
            <w:pStyle w:val="E8268B877C694B8A924468F408BD03C0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149423C048BA4F7B8E23C3C6920F1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1C227-E799-4BB2-A80B-7C71FB8CACBE}"/>
      </w:docPartPr>
      <w:docPartBody>
        <w:p w:rsidR="005C40A1" w:rsidRDefault="00FE20DE">
          <w:pPr>
            <w:pStyle w:val="149423C048BA4F7B8E23C3C6920F197C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401BAEA899054BF6AF2BFBB7EFD0F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41A44-EEEE-4CD4-A2EE-9097186A0496}"/>
      </w:docPartPr>
      <w:docPartBody>
        <w:p w:rsidR="005C40A1" w:rsidRDefault="00FE20DE">
          <w:pPr>
            <w:pStyle w:val="401BAEA899054BF6AF2BFBB7EFD0F18F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B3D002F01DF947FCA87716EE50252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5A3E9-E67F-4AE0-93CF-DA5E6584F67F}"/>
      </w:docPartPr>
      <w:docPartBody>
        <w:p w:rsidR="005C40A1" w:rsidRDefault="00FE20DE">
          <w:pPr>
            <w:pStyle w:val="B3D002F01DF947FCA87716EE5025247E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A664B5AD64214513BD3595A8CD856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E8B96-CB78-4599-91E5-9173972B2823}"/>
      </w:docPartPr>
      <w:docPartBody>
        <w:p w:rsidR="005C40A1" w:rsidRDefault="00FE20DE">
          <w:pPr>
            <w:pStyle w:val="A664B5AD64214513BD3595A8CD856FEF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211B73126D424F3D9B2FBC0E9ACE6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1801-25D9-4BBB-999A-4CE36064EE68}"/>
      </w:docPartPr>
      <w:docPartBody>
        <w:p w:rsidR="005C40A1" w:rsidRDefault="00FE20DE">
          <w:pPr>
            <w:pStyle w:val="211B73126D424F3D9B2FBC0E9ACE6218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8D9E3FFD121745F5B1EEF5B8A0F20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D65E9-3069-4EED-9858-835D2D894458}"/>
      </w:docPartPr>
      <w:docPartBody>
        <w:p w:rsidR="005C40A1" w:rsidRDefault="00FE20DE">
          <w:pPr>
            <w:pStyle w:val="8D9E3FFD121745F5B1EEF5B8A0F201D4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7D9E163C1838416FAFBB67B8228FF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24D92-CA68-4010-9AE8-E0F9EBA3848F}"/>
      </w:docPartPr>
      <w:docPartBody>
        <w:p w:rsidR="005C40A1" w:rsidRDefault="00FE20DE">
          <w:pPr>
            <w:pStyle w:val="7D9E163C1838416FAFBB67B8228FF328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1A8671EE2C9A4DFEA9CA2399A6573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0DF95-B1CE-43D9-96DA-E81EA571C1E9}"/>
      </w:docPartPr>
      <w:docPartBody>
        <w:p w:rsidR="005C40A1" w:rsidRDefault="00FE20DE">
          <w:pPr>
            <w:pStyle w:val="1A8671EE2C9A4DFEA9CA2399A6573044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C0BBF56698E44842AD4E5D123103C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93BAD-4332-4334-A36E-C06E08842DDA}"/>
      </w:docPartPr>
      <w:docPartBody>
        <w:p w:rsidR="005C40A1" w:rsidRDefault="00FE20DE">
          <w:pPr>
            <w:pStyle w:val="C0BBF56698E44842AD4E5D123103CDE3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49321B5467764F4FAAD5A592AFF37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DBA6C-0231-4E22-85F4-E97354F18BF1}"/>
      </w:docPartPr>
      <w:docPartBody>
        <w:p w:rsidR="005C40A1" w:rsidRDefault="00FE20DE">
          <w:pPr>
            <w:pStyle w:val="49321B5467764F4FAAD5A592AFF3756A"/>
          </w:pPr>
          <w:r w:rsidRPr="002502C1">
            <w:rPr>
              <w:noProof/>
              <w:lang w:bidi="es-ES"/>
            </w:rPr>
            <w:t>Escriba los puntos de la agenda aquí</w:t>
          </w:r>
        </w:p>
      </w:docPartBody>
    </w:docPart>
    <w:docPart>
      <w:docPartPr>
        <w:name w:val="BE00D2A5FBA249679E54C9010DCF8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2DB96-61E1-462C-985D-6F4CD0D8151D}"/>
      </w:docPartPr>
      <w:docPartBody>
        <w:p w:rsidR="005C40A1" w:rsidRDefault="00FE20DE">
          <w:pPr>
            <w:pStyle w:val="BE00D2A5FBA249679E54C9010DCF86F6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D0DFAE5CD5EB4E8BA5667BB18EF8B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0B135-2A4D-4956-9426-192E8EAC5069}"/>
      </w:docPartPr>
      <w:docPartBody>
        <w:p w:rsidR="005C40A1" w:rsidRDefault="00FE20DE">
          <w:pPr>
            <w:pStyle w:val="D0DFAE5CD5EB4E8BA5667BB18EF8B6A4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A9405483AC564CE2A36C0D8386999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3241E-E707-4363-A364-ADEAD2D7AF65}"/>
      </w:docPartPr>
      <w:docPartBody>
        <w:p w:rsidR="005C40A1" w:rsidRDefault="00FE20DE">
          <w:pPr>
            <w:pStyle w:val="A9405483AC564CE2A36C0D8386999461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64DB1F42B52846FBB8DF2F356AB6C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D57D0-8E51-4850-A9EB-6925D8636F2D}"/>
      </w:docPartPr>
      <w:docPartBody>
        <w:p w:rsidR="005C40A1" w:rsidRDefault="00FE20DE">
          <w:pPr>
            <w:pStyle w:val="64DB1F42B52846FBB8DF2F356AB6C11D"/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E593D191B54B41C1B3142CC347CD1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5530D-6296-4818-88BA-2F52E47D91B6}"/>
      </w:docPartPr>
      <w:docPartBody>
        <w:p w:rsidR="005C40A1" w:rsidRDefault="00FE20DE">
          <w:pPr>
            <w:pStyle w:val="E593D191B54B41C1B3142CC347CD1DC0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E7365B0E001D4D049E648A898A2C0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D0EBF-E62C-4300-9B77-455644E2FD7C}"/>
      </w:docPartPr>
      <w:docPartBody>
        <w:p w:rsidR="005C40A1" w:rsidRDefault="00FE20DE">
          <w:pPr>
            <w:pStyle w:val="E7365B0E001D4D049E648A898A2C029D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9AAAF7B9FF56428794956613860BA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323AE-39D7-47E1-9538-B01B245D6A20}"/>
      </w:docPartPr>
      <w:docPartBody>
        <w:p w:rsidR="005C40A1" w:rsidRDefault="00FE20DE">
          <w:pPr>
            <w:pStyle w:val="9AAAF7B9FF56428794956613860BAA71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D7314B12E81C421197D247562ADEA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93F4B-F5BC-40E1-82E9-D231D48E6396}"/>
      </w:docPartPr>
      <w:docPartBody>
        <w:p w:rsidR="005C40A1" w:rsidRDefault="00FE20DE">
          <w:pPr>
            <w:pStyle w:val="D7314B12E81C421197D247562ADEAF55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F4630F4AC10D458BB18DECF13CA98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2B9A8-99BC-4989-899F-C9DF8E4A34C3}"/>
      </w:docPartPr>
      <w:docPartBody>
        <w:p w:rsidR="005C40A1" w:rsidRDefault="00FE20DE">
          <w:pPr>
            <w:pStyle w:val="F4630F4AC10D458BB18DECF13CA98BAF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82226A5EFAD0421B97FFA2B61FEB6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2CE22-3074-49A6-A497-98BDDBA0EE4A}"/>
      </w:docPartPr>
      <w:docPartBody>
        <w:p w:rsidR="005C40A1" w:rsidRDefault="00FE20DE">
          <w:pPr>
            <w:pStyle w:val="82226A5EFAD0421B97FFA2B61FEB63C2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C0B90ACC1ACB4530AFAAE6CF765A0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77D8F-45FC-4728-8763-69DE3DA2121D}"/>
      </w:docPartPr>
      <w:docPartBody>
        <w:p w:rsidR="005C40A1" w:rsidRDefault="00FE20DE">
          <w:pPr>
            <w:pStyle w:val="C0B90ACC1ACB4530AFAAE6CF765A06F0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265E9C63C20B469E8E93A86776EA2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6C2F4-DE17-48F9-8500-4EA7B70BFD72}"/>
      </w:docPartPr>
      <w:docPartBody>
        <w:p w:rsidR="005C40A1" w:rsidRDefault="00FE20DE">
          <w:pPr>
            <w:pStyle w:val="265E9C63C20B469E8E93A86776EA21D2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6A3C4D540AD3441E8E8A097149D30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D037E-CD96-4365-B5D5-1996B45D81C5}"/>
      </w:docPartPr>
      <w:docPartBody>
        <w:p w:rsidR="005C40A1" w:rsidRDefault="00FE20DE">
          <w:pPr>
            <w:pStyle w:val="6A3C4D540AD3441E8E8A097149D309A0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3745CDC6771A402099B498A630A75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E3CFD-66B7-4014-8C76-0C67AB961978}"/>
      </w:docPartPr>
      <w:docPartBody>
        <w:p w:rsidR="005C40A1" w:rsidRDefault="00FE20DE">
          <w:pPr>
            <w:pStyle w:val="3745CDC6771A402099B498A630A75391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B3DC4FC72D2E45A0B8469F64C4B35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36178-620A-4CBD-93C2-F7AE07DBAF2B}"/>
      </w:docPartPr>
      <w:docPartBody>
        <w:p w:rsidR="005C40A1" w:rsidRDefault="00FE20DE">
          <w:pPr>
            <w:pStyle w:val="B3DC4FC72D2E45A0B8469F64C4B35074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C6B14FF9131040FE8459530C8C508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9C4CE-DFDB-4C35-8630-5E335E13CDF2}"/>
      </w:docPartPr>
      <w:docPartBody>
        <w:p w:rsidR="005C40A1" w:rsidRDefault="00FE20DE">
          <w:pPr>
            <w:pStyle w:val="C6B14FF9131040FE8459530C8C5086DE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9637DB1099DD482EB401247DFE0F3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14EC2-0523-4CD2-93E0-FB0CFC6FF70C}"/>
      </w:docPartPr>
      <w:docPartBody>
        <w:p w:rsidR="005C40A1" w:rsidRDefault="00FE20DE">
          <w:pPr>
            <w:pStyle w:val="9637DB1099DD482EB401247DFE0F3267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8DD3B4C3ABFC468B835E37618968A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DC096-161C-4C93-949A-2523DB39A766}"/>
      </w:docPartPr>
      <w:docPartBody>
        <w:p w:rsidR="005C40A1" w:rsidRDefault="00FE20DE">
          <w:pPr>
            <w:pStyle w:val="8DD3B4C3ABFC468B835E37618968AECC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A3F492BCD7E34E41B6A4D6F3A90C3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F4836-5722-46A4-BDC9-CB326A871EC3}"/>
      </w:docPartPr>
      <w:docPartBody>
        <w:p w:rsidR="005C40A1" w:rsidRDefault="00FE20DE">
          <w:pPr>
            <w:pStyle w:val="A3F492BCD7E34E41B6A4D6F3A90C30A9"/>
          </w:pPr>
          <w:r w:rsidRPr="002502C1">
            <w:rPr>
              <w:noProof/>
              <w:lang w:bidi="es-ES"/>
            </w:rPr>
            <w:t>Otra información</w:t>
          </w:r>
        </w:p>
      </w:docPartBody>
    </w:docPart>
    <w:docPart>
      <w:docPartPr>
        <w:name w:val="A5B8D2F9923F451FA55BA885CC7CD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DE157-B8A4-44AD-9E20-E70FF05B0F26}"/>
      </w:docPartPr>
      <w:docPartBody>
        <w:p w:rsidR="005C40A1" w:rsidRDefault="00FE20DE">
          <w:pPr>
            <w:pStyle w:val="A5B8D2F9923F451FA55BA885CC7CD3F8"/>
          </w:pPr>
          <w:r w:rsidRPr="002502C1">
            <w:rPr>
              <w:noProof/>
              <w:lang w:bidi="es-ES"/>
            </w:rPr>
            <w:t>Observadores:</w:t>
          </w:r>
        </w:p>
      </w:docPartBody>
    </w:docPart>
    <w:docPart>
      <w:docPartPr>
        <w:name w:val="71292AE167314422804929C40F1F3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6CA5A-7EA8-4254-9E31-E3C8272A4473}"/>
      </w:docPartPr>
      <w:docPartBody>
        <w:p w:rsidR="005C40A1" w:rsidRDefault="00FE20DE">
          <w:pPr>
            <w:pStyle w:val="71292AE167314422804929C40F1F3E12"/>
          </w:pPr>
          <w:r w:rsidRPr="002502C1">
            <w:rPr>
              <w:noProof/>
              <w:lang w:bidi="es-ES"/>
            </w:rPr>
            <w:t>Escriba el nombre de los observadores aquí.</w:t>
          </w:r>
        </w:p>
      </w:docPartBody>
    </w:docPart>
    <w:docPart>
      <w:docPartPr>
        <w:name w:val="D7509923D94C43EE89076AC9077EB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08D88-F1A6-473B-B153-FA5414F57340}"/>
      </w:docPartPr>
      <w:docPartBody>
        <w:p w:rsidR="005C40A1" w:rsidRDefault="00FE20DE">
          <w:pPr>
            <w:pStyle w:val="D7509923D94C43EE89076AC9077EBFDF"/>
          </w:pPr>
          <w:r w:rsidRPr="002502C1">
            <w:rPr>
              <w:noProof/>
              <w:lang w:bidi="es-ES"/>
            </w:rPr>
            <w:t>Recursos:</w:t>
          </w:r>
        </w:p>
      </w:docPartBody>
    </w:docPart>
    <w:docPart>
      <w:docPartPr>
        <w:name w:val="5E8DBE6C7E1E49239923227585285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196E3-70A9-4F2F-A4C8-9320DA7096C2}"/>
      </w:docPartPr>
      <w:docPartBody>
        <w:p w:rsidR="005C40A1" w:rsidRDefault="00FE20DE">
          <w:pPr>
            <w:pStyle w:val="5E8DBE6C7E1E492399232275852858A4"/>
          </w:pPr>
          <w:r w:rsidRPr="002502C1">
            <w:rPr>
              <w:noProof/>
              <w:lang w:bidi="es-ES"/>
            </w:rPr>
            <w:t>Indique los recursos aquí.</w:t>
          </w:r>
        </w:p>
      </w:docPartBody>
    </w:docPart>
    <w:docPart>
      <w:docPartPr>
        <w:name w:val="CA1D5DB4F1054949A9A0225A149D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11FBD-7DEF-4376-BFCC-D415951FC3E6}"/>
      </w:docPartPr>
      <w:docPartBody>
        <w:p w:rsidR="005C40A1" w:rsidRDefault="00FE20DE">
          <w:pPr>
            <w:pStyle w:val="CA1D5DB4F1054949A9A0225A149DEBE2"/>
          </w:pPr>
          <w:r w:rsidRPr="002502C1">
            <w:rPr>
              <w:noProof/>
              <w:lang w:bidi="es-ES"/>
            </w:rPr>
            <w:t>Notas especiales:</w:t>
          </w:r>
        </w:p>
      </w:docPartBody>
    </w:docPart>
    <w:docPart>
      <w:docPartPr>
        <w:name w:val="27256B6133EB4BFF8656BEDE53EB4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11D7B-944D-4D7B-9466-06C244176D62}"/>
      </w:docPartPr>
      <w:docPartBody>
        <w:p w:rsidR="00F23E04" w:rsidRDefault="005C40A1" w:rsidP="005C40A1">
          <w:pPr>
            <w:pStyle w:val="27256B6133EB4BFF8656BEDE53EB4FD0"/>
          </w:pPr>
          <w:r w:rsidRPr="002502C1">
            <w:rPr>
              <w:noProof/>
              <w:lang w:bidi="es-ES"/>
            </w:rPr>
            <w:t>Debate: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35"/>
    <w:rsid w:val="001A359D"/>
    <w:rsid w:val="005B4735"/>
    <w:rsid w:val="005C40A1"/>
    <w:rsid w:val="005E7008"/>
    <w:rsid w:val="00AC43E6"/>
    <w:rsid w:val="00B5556D"/>
    <w:rsid w:val="00BF1B80"/>
    <w:rsid w:val="00EB70A4"/>
    <w:rsid w:val="00F23E04"/>
    <w:rsid w:val="00FE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451B1F55A17402EA05B9140E349C2AB">
    <w:name w:val="8451B1F55A17402EA05B9140E349C2AB"/>
  </w:style>
  <w:style w:type="paragraph" w:customStyle="1" w:styleId="9DB3414CC35A4605B2AF583C3734D35F">
    <w:name w:val="9DB3414CC35A4605B2AF583C3734D35F"/>
  </w:style>
  <w:style w:type="paragraph" w:customStyle="1" w:styleId="4D6DD27D17544FD7AA00DB975294AF77">
    <w:name w:val="4D6DD27D17544FD7AA00DB975294AF77"/>
  </w:style>
  <w:style w:type="paragraph" w:customStyle="1" w:styleId="50B8C406D16E47469A1D3515952292DA">
    <w:name w:val="50B8C406D16E47469A1D3515952292DA"/>
  </w:style>
  <w:style w:type="paragraph" w:customStyle="1" w:styleId="9520DFF54B0A433092BA45FA059E5CE6">
    <w:name w:val="9520DFF54B0A433092BA45FA059E5CE6"/>
  </w:style>
  <w:style w:type="paragraph" w:customStyle="1" w:styleId="944CC025DC63453E8E78883A245940CF">
    <w:name w:val="944CC025DC63453E8E78883A245940CF"/>
  </w:style>
  <w:style w:type="paragraph" w:customStyle="1" w:styleId="B89071A01FC1482680C5C7EC3AEDFB27">
    <w:name w:val="B89071A01FC1482680C5C7EC3AEDFB27"/>
  </w:style>
  <w:style w:type="paragraph" w:customStyle="1" w:styleId="7FED326DDF004A2780FE72A43FFB21FE">
    <w:name w:val="7FED326DDF004A2780FE72A43FFB21FE"/>
  </w:style>
  <w:style w:type="paragraph" w:customStyle="1" w:styleId="FD3F415EF06B43108666AB566F66CD67">
    <w:name w:val="FD3F415EF06B43108666AB566F66CD67"/>
  </w:style>
  <w:style w:type="paragraph" w:customStyle="1" w:styleId="ADE27D91B5FC470F9018FCFDBB149BA1">
    <w:name w:val="ADE27D91B5FC470F9018FCFDBB149BA1"/>
  </w:style>
  <w:style w:type="paragraph" w:customStyle="1" w:styleId="5793AEB43D8A4F638EF9F94B918A5632">
    <w:name w:val="5793AEB43D8A4F638EF9F94B918A5632"/>
  </w:style>
  <w:style w:type="paragraph" w:customStyle="1" w:styleId="F517F77D13F940BFA067751BF645B527">
    <w:name w:val="F517F77D13F940BFA067751BF645B527"/>
  </w:style>
  <w:style w:type="paragraph" w:customStyle="1" w:styleId="DDE5B47FE13B439B8983A408B3445512">
    <w:name w:val="DDE5B47FE13B439B8983A408B3445512"/>
  </w:style>
  <w:style w:type="paragraph" w:customStyle="1" w:styleId="C67EF47797164643B9B71736AF79EC15">
    <w:name w:val="C67EF47797164643B9B71736AF79EC15"/>
  </w:style>
  <w:style w:type="paragraph" w:customStyle="1" w:styleId="5643BBBF49794E4E961751108A01B57C">
    <w:name w:val="5643BBBF49794E4E961751108A01B57C"/>
  </w:style>
  <w:style w:type="paragraph" w:customStyle="1" w:styleId="DE075BBBCA8A43048BE1D5E0F0FBF456">
    <w:name w:val="DE075BBBCA8A43048BE1D5E0F0FBF456"/>
  </w:style>
  <w:style w:type="paragraph" w:customStyle="1" w:styleId="19B3B74634A145799CF23D0E68064129">
    <w:name w:val="19B3B74634A145799CF23D0E68064129"/>
  </w:style>
  <w:style w:type="paragraph" w:customStyle="1" w:styleId="67808A8583994A239BD69225EF6CE372">
    <w:name w:val="67808A8583994A239BD69225EF6CE372"/>
  </w:style>
  <w:style w:type="paragraph" w:customStyle="1" w:styleId="7B50A9F1953349C598B2617DEC35BE7A">
    <w:name w:val="7B50A9F1953349C598B2617DEC35BE7A"/>
  </w:style>
  <w:style w:type="paragraph" w:customStyle="1" w:styleId="E96246C814684782838FB8624CE89674">
    <w:name w:val="E96246C814684782838FB8624CE89674"/>
  </w:style>
  <w:style w:type="paragraph" w:customStyle="1" w:styleId="92EA5C4C1B6B456593E6B258AD7E4023">
    <w:name w:val="92EA5C4C1B6B456593E6B258AD7E4023"/>
  </w:style>
  <w:style w:type="paragraph" w:customStyle="1" w:styleId="568F783408394E26AAF53567B6BEC413">
    <w:name w:val="568F783408394E26AAF53567B6BEC413"/>
  </w:style>
  <w:style w:type="paragraph" w:customStyle="1" w:styleId="8A12D3323FF54FBBAE1455DB6A3E4DB4">
    <w:name w:val="8A12D3323FF54FBBAE1455DB6A3E4DB4"/>
  </w:style>
  <w:style w:type="paragraph" w:customStyle="1" w:styleId="355844FE99974B2F9265B03103E88BB3">
    <w:name w:val="355844FE99974B2F9265B03103E88BB3"/>
  </w:style>
  <w:style w:type="paragraph" w:customStyle="1" w:styleId="1FF8CA68CDA242A3B7E32D89E8DF450E">
    <w:name w:val="1FF8CA68CDA242A3B7E32D89E8DF450E"/>
  </w:style>
  <w:style w:type="paragraph" w:customStyle="1" w:styleId="A2DB0B383B6B4C06B256A55124D9502F">
    <w:name w:val="A2DB0B383B6B4C06B256A55124D9502F"/>
  </w:style>
  <w:style w:type="paragraph" w:customStyle="1" w:styleId="1B08AA609C5F4A9E96DF5BD2A9AC02CF">
    <w:name w:val="1B08AA609C5F4A9E96DF5BD2A9AC02CF"/>
  </w:style>
  <w:style w:type="paragraph" w:customStyle="1" w:styleId="44CABD754CC94BBE8C1338D2E28551F2">
    <w:name w:val="44CABD754CC94BBE8C1338D2E28551F2"/>
  </w:style>
  <w:style w:type="paragraph" w:customStyle="1" w:styleId="2003A7850786413FA9A2F5A9186DC8B2">
    <w:name w:val="2003A7850786413FA9A2F5A9186DC8B2"/>
  </w:style>
  <w:style w:type="paragraph" w:customStyle="1" w:styleId="D063E567B58F4EA1B3ADA7DA714F0191">
    <w:name w:val="D063E567B58F4EA1B3ADA7DA714F0191"/>
  </w:style>
  <w:style w:type="paragraph" w:customStyle="1" w:styleId="DDF2D3B57F164354AC639A51D1F99CA2">
    <w:name w:val="DDF2D3B57F164354AC639A51D1F99CA2"/>
  </w:style>
  <w:style w:type="paragraph" w:customStyle="1" w:styleId="BE5AAB5D1A224F32B64D8CA6D19961A7">
    <w:name w:val="BE5AAB5D1A224F32B64D8CA6D19961A7"/>
  </w:style>
  <w:style w:type="paragraph" w:customStyle="1" w:styleId="7B779E0481364D25809964D468DCC959">
    <w:name w:val="7B779E0481364D25809964D468DCC959"/>
  </w:style>
  <w:style w:type="paragraph" w:customStyle="1" w:styleId="EAD5FA38578844D8A4873FBC6114DCD8">
    <w:name w:val="EAD5FA38578844D8A4873FBC6114DCD8"/>
  </w:style>
  <w:style w:type="paragraph" w:customStyle="1" w:styleId="BE1A483352F8424B9803358E54374FD2">
    <w:name w:val="BE1A483352F8424B9803358E54374FD2"/>
  </w:style>
  <w:style w:type="paragraph" w:customStyle="1" w:styleId="5D4C15B598EE47489B8DA8A8FAABCC81">
    <w:name w:val="5D4C15B598EE47489B8DA8A8FAABCC81"/>
  </w:style>
  <w:style w:type="paragraph" w:customStyle="1" w:styleId="1E98BA0B993B48AC80EF64459654523B">
    <w:name w:val="1E98BA0B993B48AC80EF64459654523B"/>
  </w:style>
  <w:style w:type="paragraph" w:customStyle="1" w:styleId="5686886C16C94C078E08B6AB6752B8AC">
    <w:name w:val="5686886C16C94C078E08B6AB6752B8AC"/>
  </w:style>
  <w:style w:type="paragraph" w:customStyle="1" w:styleId="C1635488FDB843EF82174F3416B1CFFE">
    <w:name w:val="C1635488FDB843EF82174F3416B1CFFE"/>
  </w:style>
  <w:style w:type="paragraph" w:customStyle="1" w:styleId="3C14838E5FF34E79B71F2CBE8E2174DC">
    <w:name w:val="3C14838E5FF34E79B71F2CBE8E2174DC"/>
  </w:style>
  <w:style w:type="paragraph" w:customStyle="1" w:styleId="85E7CBD3B7BD46CA9E2FB0E95A7A4734">
    <w:name w:val="85E7CBD3B7BD46CA9E2FB0E95A7A4734"/>
  </w:style>
  <w:style w:type="paragraph" w:customStyle="1" w:styleId="26056169046F492F89D9EDA8D039E91E">
    <w:name w:val="26056169046F492F89D9EDA8D039E91E"/>
  </w:style>
  <w:style w:type="paragraph" w:customStyle="1" w:styleId="3EB3C780ABEE4B0B98DD27521F97702C">
    <w:name w:val="3EB3C780ABEE4B0B98DD27521F97702C"/>
  </w:style>
  <w:style w:type="paragraph" w:customStyle="1" w:styleId="4D677650085D4EAF933C80B81E0759D2">
    <w:name w:val="4D677650085D4EAF933C80B81E0759D2"/>
  </w:style>
  <w:style w:type="paragraph" w:customStyle="1" w:styleId="BE9E9E41EE6D4555BE73805DA1BE8D1A">
    <w:name w:val="BE9E9E41EE6D4555BE73805DA1BE8D1A"/>
  </w:style>
  <w:style w:type="paragraph" w:customStyle="1" w:styleId="02A9DDC4FFB0431AA4CD04646E12639D">
    <w:name w:val="02A9DDC4FFB0431AA4CD04646E12639D"/>
  </w:style>
  <w:style w:type="paragraph" w:customStyle="1" w:styleId="EEC576A487B64FD1B714FF270137B754">
    <w:name w:val="EEC576A487B64FD1B714FF270137B754"/>
  </w:style>
  <w:style w:type="paragraph" w:customStyle="1" w:styleId="2E00DB01F92049B3AD5B3C07B4D0394D">
    <w:name w:val="2E00DB01F92049B3AD5B3C07B4D0394D"/>
  </w:style>
  <w:style w:type="paragraph" w:customStyle="1" w:styleId="C1670387BD4B46C8BB1D36C21C65618F">
    <w:name w:val="C1670387BD4B46C8BB1D36C21C65618F"/>
  </w:style>
  <w:style w:type="paragraph" w:customStyle="1" w:styleId="E75CC8A56BC04A5BA585F603C3F323F5">
    <w:name w:val="E75CC8A56BC04A5BA585F603C3F323F5"/>
  </w:style>
  <w:style w:type="paragraph" w:customStyle="1" w:styleId="7A7543611D1B4B44900FDC14CF99A593">
    <w:name w:val="7A7543611D1B4B44900FDC14CF99A593"/>
  </w:style>
  <w:style w:type="paragraph" w:customStyle="1" w:styleId="39DA11F047F845B98C91F83CF5307E59">
    <w:name w:val="39DA11F047F845B98C91F83CF5307E59"/>
  </w:style>
  <w:style w:type="paragraph" w:customStyle="1" w:styleId="E8268B877C694B8A924468F408BD03C0">
    <w:name w:val="E8268B877C694B8A924468F408BD03C0"/>
  </w:style>
  <w:style w:type="paragraph" w:customStyle="1" w:styleId="149423C048BA4F7B8E23C3C6920F197C">
    <w:name w:val="149423C048BA4F7B8E23C3C6920F197C"/>
  </w:style>
  <w:style w:type="paragraph" w:customStyle="1" w:styleId="401BAEA899054BF6AF2BFBB7EFD0F18F">
    <w:name w:val="401BAEA899054BF6AF2BFBB7EFD0F18F"/>
  </w:style>
  <w:style w:type="paragraph" w:customStyle="1" w:styleId="B3D002F01DF947FCA87716EE5025247E">
    <w:name w:val="B3D002F01DF947FCA87716EE5025247E"/>
  </w:style>
  <w:style w:type="paragraph" w:customStyle="1" w:styleId="A664B5AD64214513BD3595A8CD856FEF">
    <w:name w:val="A664B5AD64214513BD3595A8CD856FEF"/>
  </w:style>
  <w:style w:type="paragraph" w:customStyle="1" w:styleId="211B73126D424F3D9B2FBC0E9ACE6218">
    <w:name w:val="211B73126D424F3D9B2FBC0E9ACE6218"/>
  </w:style>
  <w:style w:type="paragraph" w:customStyle="1" w:styleId="8D9E3FFD121745F5B1EEF5B8A0F201D4">
    <w:name w:val="8D9E3FFD121745F5B1EEF5B8A0F201D4"/>
  </w:style>
  <w:style w:type="paragraph" w:customStyle="1" w:styleId="7D9E163C1838416FAFBB67B8228FF328">
    <w:name w:val="7D9E163C1838416FAFBB67B8228FF328"/>
  </w:style>
  <w:style w:type="paragraph" w:customStyle="1" w:styleId="1A8671EE2C9A4DFEA9CA2399A6573044">
    <w:name w:val="1A8671EE2C9A4DFEA9CA2399A6573044"/>
  </w:style>
  <w:style w:type="paragraph" w:customStyle="1" w:styleId="C0BBF56698E44842AD4E5D123103CDE3">
    <w:name w:val="C0BBF56698E44842AD4E5D123103CDE3"/>
  </w:style>
  <w:style w:type="paragraph" w:customStyle="1" w:styleId="49321B5467764F4FAAD5A592AFF3756A">
    <w:name w:val="49321B5467764F4FAAD5A592AFF3756A"/>
  </w:style>
  <w:style w:type="paragraph" w:customStyle="1" w:styleId="BE00D2A5FBA249679E54C9010DCF86F6">
    <w:name w:val="BE00D2A5FBA249679E54C9010DCF86F6"/>
  </w:style>
  <w:style w:type="paragraph" w:customStyle="1" w:styleId="D0DFAE5CD5EB4E8BA5667BB18EF8B6A4">
    <w:name w:val="D0DFAE5CD5EB4E8BA5667BB18EF8B6A4"/>
  </w:style>
  <w:style w:type="paragraph" w:customStyle="1" w:styleId="A9405483AC564CE2A36C0D8386999461">
    <w:name w:val="A9405483AC564CE2A36C0D8386999461"/>
  </w:style>
  <w:style w:type="paragraph" w:customStyle="1" w:styleId="64DB1F42B52846FBB8DF2F356AB6C11D">
    <w:name w:val="64DB1F42B52846FBB8DF2F356AB6C11D"/>
  </w:style>
  <w:style w:type="paragraph" w:customStyle="1" w:styleId="E593D191B54B41C1B3142CC347CD1DC0">
    <w:name w:val="E593D191B54B41C1B3142CC347CD1DC0"/>
  </w:style>
  <w:style w:type="paragraph" w:customStyle="1" w:styleId="E7365B0E001D4D049E648A898A2C029D">
    <w:name w:val="E7365B0E001D4D049E648A898A2C029D"/>
  </w:style>
  <w:style w:type="paragraph" w:customStyle="1" w:styleId="9AAAF7B9FF56428794956613860BAA71">
    <w:name w:val="9AAAF7B9FF56428794956613860BAA71"/>
  </w:style>
  <w:style w:type="paragraph" w:customStyle="1" w:styleId="D7314B12E81C421197D247562ADEAF55">
    <w:name w:val="D7314B12E81C421197D247562ADEAF55"/>
  </w:style>
  <w:style w:type="paragraph" w:customStyle="1" w:styleId="F4630F4AC10D458BB18DECF13CA98BAF">
    <w:name w:val="F4630F4AC10D458BB18DECF13CA98BAF"/>
  </w:style>
  <w:style w:type="paragraph" w:customStyle="1" w:styleId="82226A5EFAD0421B97FFA2B61FEB63C2">
    <w:name w:val="82226A5EFAD0421B97FFA2B61FEB63C2"/>
  </w:style>
  <w:style w:type="paragraph" w:customStyle="1" w:styleId="C0B90ACC1ACB4530AFAAE6CF765A06F0">
    <w:name w:val="C0B90ACC1ACB4530AFAAE6CF765A06F0"/>
  </w:style>
  <w:style w:type="paragraph" w:customStyle="1" w:styleId="265E9C63C20B469E8E93A86776EA21D2">
    <w:name w:val="265E9C63C20B469E8E93A86776EA21D2"/>
  </w:style>
  <w:style w:type="paragraph" w:customStyle="1" w:styleId="6A3C4D540AD3441E8E8A097149D309A0">
    <w:name w:val="6A3C4D540AD3441E8E8A097149D309A0"/>
  </w:style>
  <w:style w:type="paragraph" w:customStyle="1" w:styleId="3745CDC6771A402099B498A630A75391">
    <w:name w:val="3745CDC6771A402099B498A630A75391"/>
  </w:style>
  <w:style w:type="paragraph" w:customStyle="1" w:styleId="B3DC4FC72D2E45A0B8469F64C4B35074">
    <w:name w:val="B3DC4FC72D2E45A0B8469F64C4B35074"/>
  </w:style>
  <w:style w:type="paragraph" w:customStyle="1" w:styleId="C6B14FF9131040FE8459530C8C5086DE">
    <w:name w:val="C6B14FF9131040FE8459530C8C5086DE"/>
  </w:style>
  <w:style w:type="paragraph" w:customStyle="1" w:styleId="9637DB1099DD482EB401247DFE0F3267">
    <w:name w:val="9637DB1099DD482EB401247DFE0F3267"/>
  </w:style>
  <w:style w:type="paragraph" w:customStyle="1" w:styleId="8DD3B4C3ABFC468B835E37618968AECC">
    <w:name w:val="8DD3B4C3ABFC468B835E37618968AECC"/>
  </w:style>
  <w:style w:type="paragraph" w:customStyle="1" w:styleId="A3F492BCD7E34E41B6A4D6F3A90C30A9">
    <w:name w:val="A3F492BCD7E34E41B6A4D6F3A90C30A9"/>
  </w:style>
  <w:style w:type="paragraph" w:customStyle="1" w:styleId="A5B8D2F9923F451FA55BA885CC7CD3F8">
    <w:name w:val="A5B8D2F9923F451FA55BA885CC7CD3F8"/>
  </w:style>
  <w:style w:type="paragraph" w:customStyle="1" w:styleId="71292AE167314422804929C40F1F3E12">
    <w:name w:val="71292AE167314422804929C40F1F3E12"/>
  </w:style>
  <w:style w:type="paragraph" w:customStyle="1" w:styleId="D7509923D94C43EE89076AC9077EBFDF">
    <w:name w:val="D7509923D94C43EE89076AC9077EBFDF"/>
  </w:style>
  <w:style w:type="paragraph" w:customStyle="1" w:styleId="5E8DBE6C7E1E492399232275852858A4">
    <w:name w:val="5E8DBE6C7E1E492399232275852858A4"/>
  </w:style>
  <w:style w:type="paragraph" w:customStyle="1" w:styleId="CA1D5DB4F1054949A9A0225A149DEBE2">
    <w:name w:val="CA1D5DB4F1054949A9A0225A149DEBE2"/>
  </w:style>
  <w:style w:type="paragraph" w:customStyle="1" w:styleId="5FFBE582A0584F57B3D700CCA30E0C38">
    <w:name w:val="5FFBE582A0584F57B3D700CCA30E0C38"/>
  </w:style>
  <w:style w:type="paragraph" w:customStyle="1" w:styleId="29A88172BBF647819928D019F58C823C">
    <w:name w:val="29A88172BBF647819928D019F58C823C"/>
    <w:rsid w:val="005C40A1"/>
  </w:style>
  <w:style w:type="paragraph" w:customStyle="1" w:styleId="DA12D3426A2349C4B4D9F0DAA739AF1A">
    <w:name w:val="DA12D3426A2349C4B4D9F0DAA739AF1A"/>
    <w:rsid w:val="005C40A1"/>
  </w:style>
  <w:style w:type="paragraph" w:customStyle="1" w:styleId="66AC7A177EC34885B2EEFC15422B5A85">
    <w:name w:val="66AC7A177EC34885B2EEFC15422B5A85"/>
    <w:rsid w:val="005C40A1"/>
  </w:style>
  <w:style w:type="paragraph" w:customStyle="1" w:styleId="80C913E8BDD245DDA7C4676B831814B1">
    <w:name w:val="80C913E8BDD245DDA7C4676B831814B1"/>
    <w:rsid w:val="005C40A1"/>
  </w:style>
  <w:style w:type="paragraph" w:customStyle="1" w:styleId="4B6D0A4C345B4406A4A088898C4A92FE">
    <w:name w:val="4B6D0A4C345B4406A4A088898C4A92FE"/>
    <w:rsid w:val="005C40A1"/>
  </w:style>
  <w:style w:type="paragraph" w:customStyle="1" w:styleId="CF195232A0254AC3912A1527935851A1">
    <w:name w:val="CF195232A0254AC3912A1527935851A1"/>
    <w:rsid w:val="005C40A1"/>
  </w:style>
  <w:style w:type="paragraph" w:customStyle="1" w:styleId="68705F04CD4041EF99009547922B168C">
    <w:name w:val="68705F04CD4041EF99009547922B168C"/>
    <w:rsid w:val="005C40A1"/>
  </w:style>
  <w:style w:type="paragraph" w:customStyle="1" w:styleId="CE749F49FAF541E1A5E69085A5735FA9">
    <w:name w:val="CE749F49FAF541E1A5E69085A5735FA9"/>
    <w:rsid w:val="005C40A1"/>
  </w:style>
  <w:style w:type="paragraph" w:customStyle="1" w:styleId="6C266CC4478E4F0D9AE0F8A060619499">
    <w:name w:val="6C266CC4478E4F0D9AE0F8A060619499"/>
    <w:rsid w:val="005C40A1"/>
  </w:style>
  <w:style w:type="paragraph" w:customStyle="1" w:styleId="27256B6133EB4BFF8656BEDE53EB4FD0">
    <w:name w:val="27256B6133EB4BFF8656BEDE53EB4FD0"/>
    <w:rsid w:val="005C40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40AF8FD06FEA4DBD2F3AC2C2E80F8A" ma:contentTypeVersion="3" ma:contentTypeDescription="Crear nuevo documento." ma:contentTypeScope="" ma:versionID="7a1e0b849154e0b645c3e969eb509d39">
  <xsd:schema xmlns:xsd="http://www.w3.org/2001/XMLSchema" xmlns:xs="http://www.w3.org/2001/XMLSchema" xmlns:p="http://schemas.microsoft.com/office/2006/metadata/properties" xmlns:ns2="f5e9e3e9-d81b-4afb-ba89-a3c215115956" targetNamespace="http://schemas.microsoft.com/office/2006/metadata/properties" ma:root="true" ma:fieldsID="5bb06107b033066e21e17570c36658ed" ns2:_="">
    <xsd:import namespace="f5e9e3e9-d81b-4afb-ba89-a3c2151159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9e3e9-d81b-4afb-ba89-a3c215115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845493-5D5C-4B01-B020-EB12F28C7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9e3e9-d81b-4afb-ba89-a3c2151159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47FBFF-CB5B-4E54-95D1-8B3AC1E380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CA1F95-F906-41D2-9AD2-46913057C2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Acta de reunión informal</Template>
  <TotalTime>3</TotalTime>
  <Pages>2</Pages>
  <Words>420</Words>
  <Characters>2312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CURLING</dc:creator>
  <cp:keywords/>
  <dc:description/>
  <cp:lastModifiedBy>Juan Pablo Pereira Matamoros</cp:lastModifiedBy>
  <cp:revision>2</cp:revision>
  <dcterms:created xsi:type="dcterms:W3CDTF">2026-03-17T03:03:00Z</dcterms:created>
  <dcterms:modified xsi:type="dcterms:W3CDTF">2026-03-17T03:03:00Z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0x0101000A40AF8FD06FEA4DBD2F3AC2C2E80F8A</vt:lpwstr>
  </property>
</Properties>
</file>